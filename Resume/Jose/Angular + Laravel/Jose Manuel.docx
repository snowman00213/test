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C366D7">
        <w:trPr>
          <w:trHeight w:hRule="exact" w:val="159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A01DDF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A01DDF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447E30" w:rsidRPr="00447E30" w:rsidRDefault="00447E30" w:rsidP="00447E30">
            <w:pPr>
              <w:jc w:val="both"/>
              <w:rPr>
                <w:color w:val="262626" w:themeColor="text1" w:themeTint="D9"/>
              </w:rPr>
            </w:pPr>
            <w:r w:rsidRPr="00447E30">
              <w:rPr>
                <w:color w:val="262626" w:themeColor="text1" w:themeTint="D9"/>
              </w:rPr>
              <w:t xml:space="preserve">Accomplished Full-Stack Developer with over 10 years of experience designing and delivering scalable, high-performance web applications. Expert in building modern, responsive frontends using Angular, paired with developing secure, maintainable backend services leveraging PHP </w:t>
            </w:r>
            <w:proofErr w:type="spellStart"/>
            <w:r w:rsidRPr="00447E30">
              <w:rPr>
                <w:color w:val="262626" w:themeColor="text1" w:themeTint="D9"/>
              </w:rPr>
              <w:t>Laravel</w:t>
            </w:r>
            <w:proofErr w:type="spellEnd"/>
            <w:r w:rsidRPr="00447E30">
              <w:rPr>
                <w:color w:val="262626" w:themeColor="text1" w:themeTint="D9"/>
              </w:rPr>
              <w:t>, including REST API development and complex enterprise integrations.</w:t>
            </w:r>
          </w:p>
          <w:p w:rsidR="00447E30" w:rsidRPr="00447E30" w:rsidRDefault="00447E30" w:rsidP="00447E30">
            <w:pPr>
              <w:jc w:val="both"/>
              <w:rPr>
                <w:color w:val="262626" w:themeColor="text1" w:themeTint="D9"/>
              </w:rPr>
            </w:pPr>
            <w:r w:rsidRPr="00447E30">
              <w:rPr>
                <w:color w:val="262626" w:themeColor="text1" w:themeTint="D9"/>
              </w:rPr>
              <w:t>Highly skilled across the full Software Development Lifecycle, including solution architecture, database design, automated CI/CD pipelines, comprehensive testing strategies, and performance optimization. Dedicated to writing clean, maintainable code aligned with SOLID principles, Clean Architecture, and industry best practices.</w:t>
            </w:r>
          </w:p>
          <w:p w:rsidR="001755A8" w:rsidRPr="009E2297" w:rsidRDefault="00447E30" w:rsidP="00447E30">
            <w:pPr>
              <w:jc w:val="both"/>
              <w:rPr>
                <w:rFonts w:cstheme="minorHAnsi"/>
                <w:color w:val="262626" w:themeColor="text1" w:themeTint="D9"/>
              </w:rPr>
            </w:pPr>
            <w:bookmarkStart w:id="0" w:name="_GoBack"/>
            <w:bookmarkEnd w:id="0"/>
            <w:r w:rsidRPr="00447E30">
              <w:rPr>
                <w:color w:val="262626" w:themeColor="text1" w:themeTint="D9"/>
              </w:rPr>
              <w:t>A collaborative Agile team player and mentor, known for leading thorough code reviews and fostering strong alignment between technical execution, product vision, and business objectives. Passionate about delivering user-centric, scalable software solutions that generate lasting business value.</w:t>
            </w:r>
          </w:p>
        </w:tc>
      </w:tr>
    </w:tbl>
    <w:p w:rsidR="004E01EB" w:rsidRPr="00B35299" w:rsidRDefault="00A01DDF" w:rsidP="00C366D7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D3691" w:rsidRDefault="00A01D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D0BF1" w:rsidRPr="00BD3691" w:rsidRDefault="00A01D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D0BF1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Played a key role in a cross-functional Agile (Scrum) team by mentoring junior developers, conducting comprehensive code reviews, and enforcing software quality standards based on SOLID principles, clean architecture, and modern design patterns. Facilitated regular knowledge-sharing sessions to drive continuous team improvement and alignment.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Rebuilt a high-traffic customer-facing platform utilizing Angular and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>, delivering a performant, responsive, and accessible user interface tailored for real-time auc</w:t>
            </w:r>
            <w:r>
              <w:rPr>
                <w:color w:val="262626" w:themeColor="text1" w:themeTint="D9"/>
              </w:rPr>
              <w:t>tion</w:t>
            </w:r>
            <w:r w:rsidRPr="00BD3691">
              <w:rPr>
                <w:color w:val="262626" w:themeColor="text1" w:themeTint="D9"/>
              </w:rPr>
              <w:t>. Applied advanced frontend optimizations such as lazy loading, dynamic imports, and code splitting, resulting in a 35% reduction in initial load times.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Developed scalable backend services using PHP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gramStart"/>
            <w:r w:rsidRPr="00BD3691">
              <w:rPr>
                <w:color w:val="262626" w:themeColor="text1" w:themeTint="D9"/>
              </w:rPr>
              <w:t>architecting</w:t>
            </w:r>
            <w:proofErr w:type="gramEnd"/>
            <w:r w:rsidRPr="00BD3691">
              <w:rPr>
                <w:color w:val="262626" w:themeColor="text1" w:themeTint="D9"/>
              </w:rPr>
              <w:t xml:space="preserve"> modular, secure RESTful APIs that closely align with frontend requirements and business workflows.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Managed containerized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 </w:t>
            </w:r>
            <w:proofErr w:type="spellStart"/>
            <w:r w:rsidRPr="00BD3691">
              <w:rPr>
                <w:color w:val="262626" w:themeColor="text1" w:themeTint="D9"/>
              </w:rPr>
              <w:t>microservices</w:t>
            </w:r>
            <w:proofErr w:type="spellEnd"/>
            <w:r w:rsidRPr="00BD3691">
              <w:rPr>
                <w:color w:val="262626" w:themeColor="text1" w:themeTint="D9"/>
              </w:rPr>
              <w:t xml:space="preserve"> within AWS ECS, integrating </w:t>
            </w:r>
            <w:proofErr w:type="spellStart"/>
            <w:proofErr w:type="gram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proofErr w:type="gramEnd"/>
            <w:r w:rsidRPr="00BD3691">
              <w:rPr>
                <w:color w:val="262626" w:themeColor="text1" w:themeTint="D9"/>
              </w:rPr>
              <w:t xml:space="preserve"> caching and asynchronous task processing with </w:t>
            </w:r>
            <w:proofErr w:type="spellStart"/>
            <w:r w:rsidRPr="00BD3691">
              <w:rPr>
                <w:color w:val="262626" w:themeColor="text1" w:themeTint="D9"/>
              </w:rPr>
              <w:t>RabbitMQ</w:t>
            </w:r>
            <w:proofErr w:type="spellEnd"/>
            <w:r w:rsidRPr="00BD3691">
              <w:rPr>
                <w:color w:val="262626" w:themeColor="text1" w:themeTint="D9"/>
              </w:rPr>
              <w:t xml:space="preserve"> to improve system scalability and reliability.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Led the design and deployment of an AI-powered customer support </w:t>
            </w:r>
            <w:proofErr w:type="spellStart"/>
            <w:r w:rsidRPr="00BD3691">
              <w:rPr>
                <w:color w:val="262626" w:themeColor="text1" w:themeTint="D9"/>
              </w:rPr>
              <w:t>chatbot</w:t>
            </w:r>
            <w:proofErr w:type="spellEnd"/>
            <w:r w:rsidRPr="00BD3691">
              <w:rPr>
                <w:color w:val="262626" w:themeColor="text1" w:themeTint="D9"/>
              </w:rPr>
              <w:t xml:space="preserve"> integrated with backend APIs, leveraging AWS Lambda and </w:t>
            </w:r>
            <w:proofErr w:type="spellStart"/>
            <w:r w:rsidRPr="00BD3691">
              <w:rPr>
                <w:color w:val="262626" w:themeColor="text1" w:themeTint="D9"/>
              </w:rPr>
              <w:t>spaCy</w:t>
            </w:r>
            <w:proofErr w:type="spellEnd"/>
            <w:r w:rsidRPr="00BD3691">
              <w:rPr>
                <w:color w:val="262626" w:themeColor="text1" w:themeTint="D9"/>
              </w:rPr>
              <w:t xml:space="preserve"> for natural language processing, which enhanced customer engagement and reduced manual support workload.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Enhanced overall application performance by profiling Angular components and optimizing API response times through caching strategies and database query tuning, achieving a 30% improvement in frontend responsiveness and significant backend latency reduction.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Established and maintained robust CI/CD pipelines using GitHub Actions and Azure DevOps, automating end-to-end testing (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>, Jasmine/Karma, Cypress) and deploying with blue/green strategies and feature flags, resulting in zero downtime releases and a 22% faster deployment cycle.</w:t>
            </w:r>
          </w:p>
          <w:p w:rsidR="001C5F45" w:rsidRPr="009F3183" w:rsidRDefault="00BD3691" w:rsidP="00BD3691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Collaborated effectively with cross-functional stakeholders including UX/UI designers, product managers, and DevOps engineers to ensure quality, scalability, and alignment between technical implementation and business objectives, consistently delivering user-centric software solutions that drive long-term value.</w:t>
            </w: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B35299" w:rsidRPr="00B35299" w:rsidRDefault="00BD3691" w:rsidP="009F3183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Angular,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TypeScript</w:t>
            </w:r>
            <w:proofErr w:type="spellEnd"/>
            <w:r w:rsidRPr="00BD3691">
              <w:rPr>
                <w:color w:val="262626" w:themeColor="text1" w:themeTint="D9"/>
              </w:rPr>
              <w:t xml:space="preserve">, JavaScript (ES6+), HTML5, SCSS, PHP,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, PostgreSQL,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RabbitMQ</w:t>
            </w:r>
            <w:proofErr w:type="spellEnd"/>
            <w:r w:rsidRPr="00BD3691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BD3691">
              <w:rPr>
                <w:color w:val="262626" w:themeColor="text1" w:themeTint="D9"/>
              </w:rPr>
              <w:t>CloudWatch</w:t>
            </w:r>
            <w:proofErr w:type="spellEnd"/>
            <w:r w:rsidRPr="00BD3691">
              <w:rPr>
                <w:color w:val="262626" w:themeColor="text1" w:themeTint="D9"/>
              </w:rPr>
              <w:t xml:space="preserve">, IAM), Azure DevOps, GitHub Actions, Cypress, Jasmine, Karma, 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BD3691">
              <w:rPr>
                <w:color w:val="262626" w:themeColor="text1" w:themeTint="D9"/>
              </w:rPr>
              <w:t>Figma</w:t>
            </w:r>
            <w:proofErr w:type="spellEnd"/>
            <w:r w:rsidRPr="00BD3691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BD3691">
              <w:rPr>
                <w:color w:val="262626" w:themeColor="text1" w:themeTint="D9"/>
              </w:rPr>
              <w:t>LogRocket</w:t>
            </w:r>
            <w:proofErr w:type="spellEnd"/>
            <w:r w:rsidRPr="00BD3691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BD3691">
              <w:rPr>
                <w:color w:val="262626" w:themeColor="text1" w:themeTint="D9"/>
              </w:rPr>
              <w:t>spaCy</w:t>
            </w:r>
            <w:proofErr w:type="spellEnd"/>
            <w:r w:rsidRPr="00BD3691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BD3691">
              <w:rPr>
                <w:color w:val="262626" w:themeColor="text1" w:themeTint="D9"/>
              </w:rPr>
              <w:t>OpenAI</w:t>
            </w:r>
            <w:proofErr w:type="spellEnd"/>
            <w:r w:rsidRPr="00BD3691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BD3691">
              <w:rPr>
                <w:color w:val="262626" w:themeColor="text1" w:themeTint="D9"/>
              </w:rPr>
              <w:t>Vercel</w:t>
            </w:r>
            <w:proofErr w:type="spellEnd"/>
          </w:p>
        </w:tc>
      </w:tr>
      <w:tr w:rsidR="00B35299" w:rsidRPr="00B35299" w:rsidTr="002631D4">
        <w:tc>
          <w:tcPr>
            <w:tcW w:w="9355" w:type="dxa"/>
          </w:tcPr>
          <w:p w:rsidR="00F61DF9" w:rsidRPr="00BD3691" w:rsidRDefault="00A01D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F61DF9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F61DF9" w:rsidRPr="00BD3691" w:rsidRDefault="00A01D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F61DF9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Engineered responsive, mobile-first user interfaces using Angular, Angular Router, </w:t>
            </w:r>
            <w:proofErr w:type="spellStart"/>
            <w:r w:rsidRPr="00BD3691">
              <w:rPr>
                <w:color w:val="262626" w:themeColor="text1" w:themeTint="D9"/>
              </w:rPr>
              <w:t>TypeScript</w:t>
            </w:r>
            <w:proofErr w:type="spellEnd"/>
            <w:r w:rsidRPr="00BD3691">
              <w:rPr>
                <w:color w:val="262626" w:themeColor="text1" w:themeTint="D9"/>
              </w:rPr>
              <w:t>, and Tailwind CSS, achieving a 40% increase in mobile user retention and a 30% boost in overall engagement through seamless and accessible user experiences.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Designed and developed modular enterprise dashboards and internal tools leveraging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 xml:space="preserve"> for scalable and maintainable state management in complex single-page applications, ensuring long-term code quality and extensibility.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Built and maintained scalable backend services with PHP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>, delivering secure, clean, and extensible RESTful APIs that integrated seamlessly with frontend components and business processes.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Optimized data communication between Angular frontend and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 backend via efficient REST API contracts, reducing payload sizes and significantly enhancing application responsiveness under heavy load.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Automated build, testing, and deployment pipelines for Angular and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 applications using Docker, GitHub Actions, and Azure DevOps, enabling reliable, environment-specific deployments with near-zero downtime.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Integrated Google Analytics and custom telemetry within Angular applications to support data-driven UX improvements based on real-time user behavior analytics.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Executed comprehensive performance optimizations, including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>-based server-side caching, lazy loading of Angular modules, and CDN-backed asset delivery, reducing page load times by 35% and improving SEO rankings.</w:t>
            </w:r>
          </w:p>
          <w:p w:rsidR="00BD3691" w:rsidRPr="00BD3691" w:rsidRDefault="00BD3691" w:rsidP="0050421E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Championed Test-Driven Development (TDD) by employing Jasmine/Karma and Cypress for frontend testing, alongside 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 xml:space="preserve"> for backend coverage. Utilized Sentry and </w:t>
            </w:r>
            <w:proofErr w:type="spellStart"/>
            <w:r w:rsidRPr="00BD3691">
              <w:rPr>
                <w:color w:val="262626" w:themeColor="text1" w:themeTint="D9"/>
              </w:rPr>
              <w:t>LogRocket</w:t>
            </w:r>
            <w:proofErr w:type="spellEnd"/>
            <w:r w:rsidRPr="00BD3691">
              <w:rPr>
                <w:color w:val="262626" w:themeColor="text1" w:themeTint="D9"/>
              </w:rPr>
              <w:t xml:space="preserve"> for proactive error monitoring and real-time diagnostics in production environments.</w:t>
            </w: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BD3691" w:rsidP="0043538A">
            <w:p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Angular, Angular Router,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TypeScript</w:t>
            </w:r>
            <w:proofErr w:type="spellEnd"/>
            <w:r w:rsidRPr="00BD3691">
              <w:rPr>
                <w:color w:val="262626" w:themeColor="text1" w:themeTint="D9"/>
              </w:rPr>
              <w:t xml:space="preserve">, Tailwind CSS, JavaScript (ES6+), PHP,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, REST API, PostgreSQL,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 xml:space="preserve">, Docker, GitHub Actions, Azure DevOps, Jasmine, Karma, Cypress, 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BD3691">
              <w:rPr>
                <w:color w:val="262626" w:themeColor="text1" w:themeTint="D9"/>
              </w:rPr>
              <w:t>LogRocket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Git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Figma</w:t>
            </w:r>
            <w:proofErr w:type="spellEnd"/>
            <w:r w:rsidRPr="00BD3691">
              <w:rPr>
                <w:color w:val="262626" w:themeColor="text1" w:themeTint="D9"/>
              </w:rPr>
              <w:t>, Notion, Jira, CDN, SEO Optimization</w:t>
            </w:r>
          </w:p>
          <w:p w:rsidR="00BD3691" w:rsidRDefault="00BD3691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D3691" w:rsidRDefault="00A01D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57834" w:rsidRPr="00BD3691" w:rsidRDefault="00A01D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Developed a high-performance Single Page Application (SPA) for a financial services platform using Angular, Angular Router, and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>, driving a 30% increase in user engagement and significantly enhancing responsiveness across modern devices.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Modernized legacy infrastructure by refactoring PHP and WordPress components into a scalable, headless backend powered by PHP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>, designing custom RESTful endpoints to optimize data delivery and effectively meet frontend requirements.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Implemented advanced frontend performance optimizations such as code splitting, lazy loading, tree shaking, image compression, and CSS modularization, resulting in a 35% reduction in initial page load times and achieving top-5 Google SEO rankings via semantic HTML and structured metadata.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Delivered fully responsive </w:t>
            </w:r>
            <w:r w:rsidRPr="00BD3691">
              <w:rPr>
                <w:color w:val="262626" w:themeColor="text1" w:themeTint="D9"/>
              </w:rPr>
              <w:t xml:space="preserve">and AMP-compliant user experiences, increasing mobile traffic by 25%. Utilized </w:t>
            </w:r>
            <w:proofErr w:type="spellStart"/>
            <w:r w:rsidRPr="00BD3691">
              <w:rPr>
                <w:color w:val="262626" w:themeColor="text1" w:themeTint="D9"/>
              </w:rPr>
              <w:t>localStorage</w:t>
            </w:r>
            <w:proofErr w:type="spellEnd"/>
            <w:r w:rsidRPr="00BD3691">
              <w:rPr>
                <w:color w:val="262626" w:themeColor="text1" w:themeTint="D9"/>
              </w:rPr>
              <w:t xml:space="preserve"> and </w:t>
            </w:r>
            <w:proofErr w:type="spellStart"/>
            <w:r w:rsidRPr="00BD3691">
              <w:rPr>
                <w:color w:val="262626" w:themeColor="text1" w:themeTint="D9"/>
              </w:rPr>
              <w:t>sessionStorage</w:t>
            </w:r>
            <w:proofErr w:type="spellEnd"/>
            <w:r w:rsidRPr="00BD3691">
              <w:rPr>
                <w:color w:val="262626" w:themeColor="text1" w:themeTint="D9"/>
              </w:rPr>
              <w:t xml:space="preserve"> to maintain session persistence while optimizing client-side performance.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Designed and executed comprehensive automated testing pipelines using Jasmine/Karma for frontend unit tests, Cypress for end-to-end testing, and 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 xml:space="preserve"> for backend testing, reducing production defects by 75% and accelerating deployment cadence through GitHub-integrated CI/CD workflows.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Collaborated closely with UI/UX teams using </w:t>
            </w:r>
            <w:proofErr w:type="spellStart"/>
            <w:r w:rsidRPr="00BD3691">
              <w:rPr>
                <w:color w:val="262626" w:themeColor="text1" w:themeTint="D9"/>
              </w:rPr>
              <w:t>Figma</w:t>
            </w:r>
            <w:proofErr w:type="spellEnd"/>
            <w:r w:rsidRPr="00BD3691">
              <w:rPr>
                <w:color w:val="262626" w:themeColor="text1" w:themeTint="D9"/>
              </w:rPr>
              <w:t xml:space="preserve"> and Adobe XD to redesign complex financial dashboards. Rebuilt Angular components to improve navigation speed by 50% and boost internal development productivity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BD3691" w:rsidP="001C790C">
            <w:pPr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Angular,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 xml:space="preserve">, Angular Router, </w:t>
            </w:r>
            <w:proofErr w:type="spellStart"/>
            <w:r w:rsidRPr="00BD3691">
              <w:rPr>
                <w:color w:val="262626" w:themeColor="text1" w:themeTint="D9"/>
              </w:rPr>
              <w:t>TypeScript</w:t>
            </w:r>
            <w:proofErr w:type="spellEnd"/>
            <w:r w:rsidRPr="00BD3691">
              <w:rPr>
                <w:color w:val="262626" w:themeColor="text1" w:themeTint="D9"/>
              </w:rPr>
              <w:t xml:space="preserve">, JavaScript (ES6+), PHP,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, REST API, PostgreSQL,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 xml:space="preserve">, Jasmine, Karma, Cypress, </w:t>
            </w:r>
            <w:proofErr w:type="spellStart"/>
            <w:r w:rsidRPr="00BD3691">
              <w:rPr>
                <w:color w:val="262626" w:themeColor="text1" w:themeTint="D9"/>
              </w:rPr>
              <w:t>PHPUnit</w:t>
            </w:r>
            <w:proofErr w:type="spellEnd"/>
            <w:r w:rsidRPr="00BD3691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BD3691">
              <w:rPr>
                <w:color w:val="262626" w:themeColor="text1" w:themeTint="D9"/>
              </w:rPr>
              <w:t>Git</w:t>
            </w:r>
            <w:proofErr w:type="spellEnd"/>
            <w:r w:rsidRPr="00BD3691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BD3691">
              <w:rPr>
                <w:color w:val="262626" w:themeColor="text1" w:themeTint="D9"/>
              </w:rPr>
              <w:t>Figma</w:t>
            </w:r>
            <w:proofErr w:type="spellEnd"/>
            <w:r w:rsidRPr="00BD3691">
              <w:rPr>
                <w:color w:val="262626" w:themeColor="text1" w:themeTint="D9"/>
              </w:rPr>
              <w:t>, Adobe XD, SEO</w:t>
            </w:r>
          </w:p>
          <w:p w:rsidR="00157834" w:rsidRPr="00BD3691" w:rsidRDefault="00A01D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  <w:sz w:val="24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Dates From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4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  <w:sz w:val="24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4"/>
                  </w:rPr>
                  <w:t>To</w:t>
                </w:r>
              </w:sdtContent>
            </w:sdt>
          </w:p>
          <w:p w:rsidR="00157834" w:rsidRPr="00BD3691" w:rsidRDefault="00A01D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  <w:sz w:val="28"/>
              </w:rPr>
            </w:pPr>
            <w:sdt>
              <w:sdtPr>
                <w:rPr>
                  <w:rFonts w:cstheme="minorHAnsi"/>
                  <w:color w:val="262626" w:themeColor="text1" w:themeTint="D9"/>
                  <w:sz w:val="28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D3691">
                  <w:rPr>
                    <w:rFonts w:cstheme="minorHAnsi"/>
                    <w:color w:val="262626" w:themeColor="text1" w:themeTint="D9"/>
                    <w:sz w:val="28"/>
                  </w:rPr>
                  <w:t>Job Title</w:t>
                </w:r>
              </w:sdtContent>
            </w:sdt>
            <w:r w:rsidR="00157834" w:rsidRPr="00BD3691">
              <w:rPr>
                <w:rFonts w:cstheme="minorHAnsi"/>
                <w:color w:val="262626" w:themeColor="text1" w:themeTint="D9"/>
                <w:sz w:val="28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  <w:sz w:val="28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D3691">
                  <w:rPr>
                    <w:rStyle w:val="SubtleReference"/>
                    <w:rFonts w:cstheme="minorHAnsi"/>
                    <w:color w:val="262626" w:themeColor="text1" w:themeTint="D9"/>
                    <w:sz w:val="28"/>
                  </w:rPr>
                  <w:t>Company</w:t>
                </w:r>
              </w:sdtContent>
            </w:sdt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Developed modular, reusable Angular components following a component-driven architecture, ensuring UI consistency, scalability, and adherence to internal design systems and reusable pattern libraries.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Modernized legacy backend systems by integrating and extending PHP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 </w:t>
            </w:r>
            <w:proofErr w:type="spellStart"/>
            <w:r w:rsidRPr="00BD3691">
              <w:rPr>
                <w:color w:val="262626" w:themeColor="text1" w:themeTint="D9"/>
              </w:rPr>
              <w:t>microservices</w:t>
            </w:r>
            <w:proofErr w:type="spellEnd"/>
            <w:r w:rsidRPr="00BD3691">
              <w:rPr>
                <w:color w:val="262626" w:themeColor="text1" w:themeTint="D9"/>
              </w:rPr>
              <w:t>, designing custom RESTful APIs and middleware to enable scalable, secure content management and business logic processing.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Automated frontend build and asset bundling using Angular CLI, </w:t>
            </w:r>
            <w:proofErr w:type="spellStart"/>
            <w:r w:rsidRPr="00BD3691">
              <w:rPr>
                <w:color w:val="262626" w:themeColor="text1" w:themeTint="D9"/>
              </w:rPr>
              <w:t>Webpack</w:t>
            </w:r>
            <w:proofErr w:type="spellEnd"/>
            <w:r w:rsidRPr="00BD3691">
              <w:rPr>
                <w:color w:val="262626" w:themeColor="text1" w:themeTint="D9"/>
              </w:rPr>
              <w:t>, and NPM, significantly reducing build times and streamlining development workflows across the engineering team.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Collaborated closely with DevOps and backend teams to integrate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 REST APIs, implement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 xml:space="preserve"> caching layers, and optimize API gateway and proxy configurations to enhance response times and system reliability.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Tuned PostgreSQL database queries and caching strategies to support high-traffic content delivery and real-time analytics dashboards.</w:t>
            </w:r>
          </w:p>
          <w:p w:rsidR="00BD3691" w:rsidRPr="00BD3691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Integrated Google Analytics and custom telemetry solutions within Angular applications, driving data-informed UX improvements that increased user engagement and conversion rates.</w:t>
            </w:r>
          </w:p>
          <w:p w:rsidR="00C366D7" w:rsidRPr="00C366D7" w:rsidRDefault="00BD3691" w:rsidP="00BD3691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>Achieved a 35% reduction in page load times through frontend optimizations such as lazy loading, code splitting, image compression, and CDN-based static asset delivery—resulting in improved SEO rankings and superior Core Web Vitals metrics.</w:t>
            </w:r>
          </w:p>
          <w:p w:rsidR="00157834" w:rsidRPr="00C366D7" w:rsidRDefault="00157834" w:rsidP="00C366D7">
            <w:pPr>
              <w:ind w:left="360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BD3691" w:rsidP="00F3231E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BD3691">
              <w:rPr>
                <w:color w:val="262626" w:themeColor="text1" w:themeTint="D9"/>
              </w:rPr>
              <w:t xml:space="preserve">Angular, </w:t>
            </w:r>
            <w:proofErr w:type="spellStart"/>
            <w:r w:rsidRPr="00BD3691">
              <w:rPr>
                <w:color w:val="262626" w:themeColor="text1" w:themeTint="D9"/>
              </w:rPr>
              <w:t>NgRx</w:t>
            </w:r>
            <w:proofErr w:type="spellEnd"/>
            <w:r w:rsidRPr="00BD3691">
              <w:rPr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color w:val="262626" w:themeColor="text1" w:themeTint="D9"/>
              </w:rPr>
              <w:t>TypeScript</w:t>
            </w:r>
            <w:proofErr w:type="spellEnd"/>
            <w:r w:rsidRPr="00BD3691">
              <w:rPr>
                <w:color w:val="262626" w:themeColor="text1" w:themeTint="D9"/>
              </w:rPr>
              <w:t xml:space="preserve">, JavaScript (ES6+), HTML5, CSS3, SASS, PHP, </w:t>
            </w:r>
            <w:proofErr w:type="spellStart"/>
            <w:r w:rsidRPr="00BD3691">
              <w:rPr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color w:val="262626" w:themeColor="text1" w:themeTint="D9"/>
              </w:rPr>
              <w:t xml:space="preserve">, REST API, PostgreSQL, </w:t>
            </w:r>
            <w:proofErr w:type="spellStart"/>
            <w:r w:rsidRPr="00BD3691">
              <w:rPr>
                <w:color w:val="262626" w:themeColor="text1" w:themeTint="D9"/>
              </w:rPr>
              <w:t>Redis</w:t>
            </w:r>
            <w:proofErr w:type="spellEnd"/>
            <w:r w:rsidRPr="00BD3691">
              <w:rPr>
                <w:color w:val="262626" w:themeColor="text1" w:themeTint="D9"/>
              </w:rPr>
              <w:t xml:space="preserve">, Angular CLI, </w:t>
            </w:r>
            <w:proofErr w:type="spellStart"/>
            <w:r w:rsidRPr="00BD3691">
              <w:rPr>
                <w:color w:val="262626" w:themeColor="text1" w:themeTint="D9"/>
              </w:rPr>
              <w:t>Webpack</w:t>
            </w:r>
            <w:proofErr w:type="spellEnd"/>
            <w:r w:rsidRPr="00BD3691">
              <w:rPr>
                <w:color w:val="262626" w:themeColor="text1" w:themeTint="D9"/>
              </w:rPr>
              <w:t xml:space="preserve">, NPM, </w:t>
            </w:r>
            <w:proofErr w:type="spellStart"/>
            <w:r w:rsidRPr="00BD3691">
              <w:rPr>
                <w:color w:val="262626" w:themeColor="text1" w:themeTint="D9"/>
              </w:rPr>
              <w:t>Git</w:t>
            </w:r>
            <w:proofErr w:type="spellEnd"/>
            <w:r w:rsidRPr="00BD3691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BD3691">
              <w:rPr>
                <w:color w:val="262626" w:themeColor="text1" w:themeTint="D9"/>
              </w:rPr>
              <w:t>Figma</w:t>
            </w:r>
            <w:proofErr w:type="spellEnd"/>
            <w:r w:rsidRPr="00BD3691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BD3691">
              <w:rPr>
                <w:color w:val="262626" w:themeColor="text1" w:themeTint="D9"/>
              </w:rPr>
              <w:t>DevTools</w:t>
            </w:r>
            <w:proofErr w:type="spellEnd"/>
            <w:r w:rsidRPr="00BD3691">
              <w:rPr>
                <w:color w:val="262626" w:themeColor="text1" w:themeTint="D9"/>
              </w:rPr>
              <w:t>, CDN, SEO Optimization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BD3691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BD3691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BD3691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BD3691">
              <w:rPr>
                <w:rFonts w:cstheme="minorHAnsi"/>
                <w:color w:val="262626" w:themeColor="text1" w:themeTint="D9"/>
              </w:rPr>
              <w:t xml:space="preserve">Angular,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NgRx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 xml:space="preserve">, Tailwind CSS,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 xml:space="preserve">, REST API,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>, Kafka, Ably, Python (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FastAPI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 xml:space="preserve">, Django REST Framework), </w:t>
            </w:r>
            <w:proofErr w:type="spellStart"/>
            <w:r w:rsidRPr="00BD3691">
              <w:rPr>
                <w:rFonts w:cstheme="minorHAnsi"/>
                <w:color w:val="262626" w:themeColor="text1" w:themeTint="D9"/>
              </w:rPr>
              <w:t>SQLAlchemy</w:t>
            </w:r>
            <w:proofErr w:type="spellEnd"/>
            <w:r w:rsidRPr="00BD3691">
              <w:rPr>
                <w:rFonts w:cstheme="minorHAnsi"/>
                <w:color w:val="262626" w:themeColor="text1" w:themeTint="D9"/>
              </w:rPr>
              <w:t>, Django ORM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>, Test-Driven Development (TDD), Continuous Integration/Continuous Deployment (CI/CD),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SQL Server, PostgreSQL, MySQL, MongoDB, AWS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C366D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Visual Studio Code, </w:t>
            </w:r>
            <w:proofErr w:type="spellStart"/>
            <w:r w:rsidRPr="00C366D7">
              <w:rPr>
                <w:color w:val="262626" w:themeColor="text1" w:themeTint="D9"/>
              </w:rPr>
              <w:t>PyCharm</w:t>
            </w:r>
            <w:proofErr w:type="spellEnd"/>
            <w:r w:rsidRPr="00C366D7">
              <w:rPr>
                <w:color w:val="262626" w:themeColor="text1" w:themeTint="D9"/>
              </w:rPr>
              <w:t xml:space="preserve">, Docker, Kubernetes, Terraform, Jenkins,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, GitHub Actions, Azure DevOps, Babel, </w:t>
            </w:r>
            <w:proofErr w:type="spellStart"/>
            <w:r w:rsidRPr="00C366D7">
              <w:rPr>
                <w:color w:val="262626" w:themeColor="text1" w:themeTint="D9"/>
              </w:rPr>
              <w:t>Webpack</w:t>
            </w:r>
            <w:proofErr w:type="spellEnd"/>
            <w:r w:rsidRPr="00C366D7">
              <w:rPr>
                <w:color w:val="262626" w:themeColor="text1" w:themeTint="D9"/>
              </w:rPr>
              <w:t xml:space="preserve">, Cypress, Jest, Jasmine, </w:t>
            </w:r>
            <w:proofErr w:type="spellStart"/>
            <w:r w:rsidRPr="00C366D7">
              <w:rPr>
                <w:color w:val="262626" w:themeColor="text1" w:themeTint="D9"/>
              </w:rPr>
              <w:t>Pytest</w:t>
            </w:r>
            <w:proofErr w:type="spellEnd"/>
            <w:r w:rsidRPr="00C366D7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4D5AE7" w:rsidP="004D5AE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Amazon Web Services (EC2, Lambda, S3, RDS, </w:t>
            </w:r>
            <w:proofErr w:type="spellStart"/>
            <w:r w:rsidRPr="004D5AE7">
              <w:rPr>
                <w:color w:val="262626" w:themeColor="text1" w:themeTint="D9"/>
              </w:rPr>
              <w:t>CloudWatch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DynamoDB</w:t>
            </w:r>
            <w:proofErr w:type="spellEnd"/>
            <w:r w:rsidRPr="004D5AE7">
              <w:rPr>
                <w:color w:val="262626" w:themeColor="text1" w:themeTint="D9"/>
              </w:rPr>
              <w:t>), Microsoft Azure (App Services, Functions, SQL Database, DevOps),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DDF" w:rsidRDefault="00A01DDF" w:rsidP="0068194B">
      <w:r>
        <w:separator/>
      </w:r>
    </w:p>
    <w:p w:rsidR="00A01DDF" w:rsidRDefault="00A01DDF"/>
    <w:p w:rsidR="00A01DDF" w:rsidRDefault="00A01DDF"/>
  </w:endnote>
  <w:endnote w:type="continuationSeparator" w:id="0">
    <w:p w:rsidR="00A01DDF" w:rsidRDefault="00A01DDF" w:rsidP="0068194B">
      <w:r>
        <w:continuationSeparator/>
      </w:r>
    </w:p>
    <w:p w:rsidR="00A01DDF" w:rsidRDefault="00A01DDF"/>
    <w:p w:rsidR="00A01DDF" w:rsidRDefault="00A01D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7E3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DDF" w:rsidRDefault="00A01DDF" w:rsidP="0068194B">
      <w:r>
        <w:separator/>
      </w:r>
    </w:p>
    <w:p w:rsidR="00A01DDF" w:rsidRDefault="00A01DDF"/>
    <w:p w:rsidR="00A01DDF" w:rsidRDefault="00A01DDF"/>
  </w:footnote>
  <w:footnote w:type="continuationSeparator" w:id="0">
    <w:p w:rsidR="00A01DDF" w:rsidRDefault="00A01DDF" w:rsidP="0068194B">
      <w:r>
        <w:continuationSeparator/>
      </w:r>
    </w:p>
    <w:p w:rsidR="00A01DDF" w:rsidRDefault="00A01DDF"/>
    <w:p w:rsidR="00A01DDF" w:rsidRDefault="00A01D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C306707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757FC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4029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47E30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5AE7"/>
    <w:rsid w:val="004E01EB"/>
    <w:rsid w:val="004E2794"/>
    <w:rsid w:val="00510392"/>
    <w:rsid w:val="00513E2A"/>
    <w:rsid w:val="00517C76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8BD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1E79"/>
    <w:rsid w:val="0079206B"/>
    <w:rsid w:val="00796076"/>
    <w:rsid w:val="007B1588"/>
    <w:rsid w:val="007B59C8"/>
    <w:rsid w:val="007C0566"/>
    <w:rsid w:val="007C606B"/>
    <w:rsid w:val="007D286F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183"/>
    <w:rsid w:val="009F3B05"/>
    <w:rsid w:val="009F4931"/>
    <w:rsid w:val="00A01DDF"/>
    <w:rsid w:val="00A14534"/>
    <w:rsid w:val="00A16DAA"/>
    <w:rsid w:val="00A24162"/>
    <w:rsid w:val="00A25023"/>
    <w:rsid w:val="00A270EA"/>
    <w:rsid w:val="00A317DF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4D9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3691"/>
    <w:rsid w:val="00BD431F"/>
    <w:rsid w:val="00BE423E"/>
    <w:rsid w:val="00BF61AC"/>
    <w:rsid w:val="00C03DAD"/>
    <w:rsid w:val="00C13386"/>
    <w:rsid w:val="00C366D7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75C0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3231E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2D851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31742F"/>
    <w:rsid w:val="00366E95"/>
    <w:rsid w:val="003746D6"/>
    <w:rsid w:val="00432141"/>
    <w:rsid w:val="00437E8D"/>
    <w:rsid w:val="006F0DED"/>
    <w:rsid w:val="007024EB"/>
    <w:rsid w:val="008229AA"/>
    <w:rsid w:val="0092466C"/>
    <w:rsid w:val="00924F6E"/>
    <w:rsid w:val="00970267"/>
    <w:rsid w:val="00C60656"/>
    <w:rsid w:val="00E44515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77</TotalTime>
  <Pages>3</Pages>
  <Words>1526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cp:lastPrinted>2025-08-01T22:04:00Z</cp:lastPrinted>
  <dcterms:created xsi:type="dcterms:W3CDTF">2025-08-03T14:53:00Z</dcterms:created>
  <dcterms:modified xsi:type="dcterms:W3CDTF">2025-08-03T17:59:00Z</dcterms:modified>
  <cp:category/>
</cp:coreProperties>
</file>