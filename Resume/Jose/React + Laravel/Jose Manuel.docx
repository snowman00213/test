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B35299" w:rsidRPr="00B35299" w:rsidTr="00E92B75">
        <w:trPr>
          <w:trHeight w:hRule="exact" w:val="1773"/>
        </w:trPr>
        <w:tc>
          <w:tcPr>
            <w:tcW w:w="9360" w:type="dxa"/>
            <w:tcMar>
              <w:top w:w="0" w:type="dxa"/>
              <w:bottom w:w="0" w:type="dxa"/>
            </w:tcMar>
          </w:tcPr>
          <w:p w:rsidR="00692703" w:rsidRPr="00B35299" w:rsidRDefault="0043538A" w:rsidP="00913946">
            <w:pPr>
              <w:pStyle w:val="Title"/>
              <w:rPr>
                <w:rFonts w:asciiTheme="minorHAnsi" w:hAnsiTheme="minorHAnsi" w:cstheme="minorHAnsi"/>
                <w:color w:val="262626" w:themeColor="text1" w:themeTint="D9"/>
              </w:rPr>
            </w:pPr>
            <w:r w:rsidRPr="00B35299">
              <w:rPr>
                <w:rFonts w:asciiTheme="minorHAnsi" w:hAnsiTheme="minorHAnsi" w:cstheme="minorHAnsi"/>
                <w:caps w:val="0"/>
                <w:color w:val="262626" w:themeColor="text1" w:themeTint="D9"/>
              </w:rPr>
              <w:t xml:space="preserve">Jose </w:t>
            </w:r>
            <w:r w:rsidRPr="00B35299">
              <w:rPr>
                <w:rStyle w:val="IntenseEmphasis"/>
                <w:rFonts w:asciiTheme="minorHAnsi" w:hAnsiTheme="minorHAnsi" w:cstheme="minorHAnsi"/>
                <w:b w:val="0"/>
                <w:caps w:val="0"/>
              </w:rPr>
              <w:t>Manuel</w:t>
            </w:r>
          </w:p>
          <w:p w:rsidR="00692703" w:rsidRPr="00B35299" w:rsidRDefault="001D5B1F" w:rsidP="00913946">
            <w:pPr>
              <w:pStyle w:val="ContactInfo"/>
              <w:contextualSpacing w:val="0"/>
              <w:rPr>
                <w:rFonts w:cstheme="minorHAnsi"/>
                <w:color w:val="262626" w:themeColor="text1" w:themeTint="D9"/>
              </w:rPr>
            </w:pPr>
            <w:sdt>
              <w:sdtPr>
                <w:rPr>
                  <w:rFonts w:cstheme="minorHAnsi"/>
                  <w:color w:val="262626" w:themeColor="text1" w:themeTint="D9"/>
                </w:rPr>
                <w:alias w:val="Enter address:"/>
                <w:tag w:val="Enter address:"/>
                <w:id w:val="352083995"/>
                <w:placeholder>
                  <w:docPart w:val="1CB363E8A7C54E50923D169BDF7E5AD0"/>
                </w:placeholder>
                <w:temporary/>
                <w:showingPlcHdr/>
                <w15:appearance w15:val="hidden"/>
              </w:sdtPr>
              <w:sdtEndPr/>
              <w:sdtContent>
                <w:r w:rsidR="00C57FC6" w:rsidRPr="00B35299">
                  <w:rPr>
                    <w:rFonts w:cstheme="minorHAnsi"/>
                    <w:color w:val="262626" w:themeColor="text1" w:themeTint="D9"/>
                  </w:rPr>
                  <w:t>Address</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1459182552"/>
                <w:placeholder>
                  <w:docPart w:val="6F956A32861E412DB00AD3299179D58C"/>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phone:"/>
                <w:tag w:val="Enter phone:"/>
                <w:id w:val="-1993482697"/>
                <w:placeholder>
                  <w:docPart w:val="7BCE73344270477DB68C70C5FC2D6658"/>
                </w:placeholder>
                <w:temporary/>
                <w:showingPlcHdr/>
                <w15:appearance w15:val="hidden"/>
              </w:sdtPr>
              <w:sdtEndPr/>
              <w:sdtContent>
                <w:r w:rsidR="00C57FC6" w:rsidRPr="00B35299">
                  <w:rPr>
                    <w:rFonts w:cstheme="minorHAnsi"/>
                    <w:color w:val="262626" w:themeColor="text1" w:themeTint="D9"/>
                  </w:rPr>
                  <w:t>Phone</w:t>
                </w:r>
              </w:sdtContent>
            </w:sdt>
          </w:p>
          <w:p w:rsidR="00692703" w:rsidRPr="00B35299" w:rsidRDefault="001D5B1F" w:rsidP="00B35299">
            <w:pPr>
              <w:pStyle w:val="ContactInfoEmphasis"/>
              <w:contextualSpacing w:val="0"/>
              <w:rPr>
                <w:rFonts w:cstheme="minorHAnsi"/>
                <w:color w:val="262626" w:themeColor="text1" w:themeTint="D9"/>
              </w:rPr>
            </w:pPr>
            <w:sdt>
              <w:sdtPr>
                <w:rPr>
                  <w:rFonts w:cstheme="minorHAnsi"/>
                  <w:color w:val="262626" w:themeColor="text1" w:themeTint="D9"/>
                </w:rPr>
                <w:alias w:val="Enter email:"/>
                <w:tag w:val="Enter email:"/>
                <w:id w:val="1154873695"/>
                <w:placeholder>
                  <w:docPart w:val="02AE4964871846F68F0DD2F2F18446CC"/>
                </w:placeholder>
                <w:temporary/>
                <w:showingPlcHdr/>
                <w15:appearance w15:val="hidden"/>
              </w:sdtPr>
              <w:sdtEndPr/>
              <w:sdtContent>
                <w:r w:rsidR="00C57FC6" w:rsidRPr="00B35299">
                  <w:rPr>
                    <w:rFonts w:cstheme="minorHAnsi"/>
                    <w:color w:val="262626" w:themeColor="text1" w:themeTint="D9"/>
                  </w:rPr>
                  <w:t>Email</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2000459528"/>
                <w:placeholder>
                  <w:docPart w:val="F38779A9919B4A2187C9C4AFAF84A6C6"/>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LinkedIn profile:"/>
                <w:tag w:val="Enter LinkedIn profile:"/>
                <w:id w:val="-1332902444"/>
                <w:placeholder>
                  <w:docPart w:val="0E1583BE7FC84D2ABBEAD87968C648A2"/>
                </w:placeholder>
                <w:temporary/>
                <w:showingPlcHdr/>
                <w15:appearance w15:val="hidden"/>
              </w:sdtPr>
              <w:sdtEndPr/>
              <w:sdtContent>
                <w:r w:rsidR="00C57FC6" w:rsidRPr="00B35299">
                  <w:rPr>
                    <w:rFonts w:cstheme="minorHAnsi"/>
                    <w:color w:val="262626" w:themeColor="text1" w:themeTint="D9"/>
                  </w:rPr>
                  <w:t>LinkedIn Profile</w:t>
                </w:r>
              </w:sdtContent>
            </w:sdt>
            <w:r w:rsidR="00692703" w:rsidRPr="00B35299">
              <w:rPr>
                <w:rFonts w:cstheme="minorHAnsi"/>
                <w:color w:val="262626" w:themeColor="text1" w:themeTint="D9"/>
              </w:rPr>
              <w:t xml:space="preserve"> </w:t>
            </w:r>
          </w:p>
        </w:tc>
      </w:tr>
      <w:tr w:rsidR="00B35299" w:rsidRPr="009E2297" w:rsidTr="00692703">
        <w:tc>
          <w:tcPr>
            <w:tcW w:w="9360" w:type="dxa"/>
            <w:tcMar>
              <w:top w:w="432" w:type="dxa"/>
            </w:tcMar>
          </w:tcPr>
          <w:p w:rsidR="00F556DB" w:rsidRDefault="00F556DB" w:rsidP="00E92B75">
            <w:pPr>
              <w:jc w:val="both"/>
              <w:rPr>
                <w:color w:val="262626" w:themeColor="text1" w:themeTint="D9"/>
              </w:rPr>
            </w:pPr>
            <w:r w:rsidRPr="00F556DB">
              <w:rPr>
                <w:color w:val="262626" w:themeColor="text1" w:themeTint="D9"/>
              </w:rPr>
              <w:t>Senior Full-Stack Developer with over 10 years of experience designing and delivering high-performance, scalable web applications. Expert in building modern, responsive frontends using React.js and architecting robust, secure backends with Laravel, utilizing Eloquent ORM for efficient and maintainable database intera</w:t>
            </w:r>
            <w:bookmarkStart w:id="0" w:name="_GoBack"/>
            <w:bookmarkEnd w:id="0"/>
            <w:r w:rsidRPr="00F556DB">
              <w:rPr>
                <w:color w:val="262626" w:themeColor="text1" w:themeTint="D9"/>
              </w:rPr>
              <w:t xml:space="preserve">ctions. </w:t>
            </w:r>
          </w:p>
          <w:p w:rsidR="001755A8" w:rsidRPr="009E2297" w:rsidRDefault="00F556DB" w:rsidP="00E92B75">
            <w:pPr>
              <w:jc w:val="both"/>
              <w:rPr>
                <w:rFonts w:cstheme="minorHAnsi"/>
                <w:color w:val="262626" w:themeColor="text1" w:themeTint="D9"/>
              </w:rPr>
            </w:pPr>
            <w:r w:rsidRPr="00F556DB">
              <w:rPr>
                <w:color w:val="262626" w:themeColor="text1" w:themeTint="D9"/>
              </w:rPr>
              <w:t>Proficient across the full Software Development Lifecycle, including system architecture, API design, CI/CD automation, automated testing, and performance optimization. Dedicated to clean code, SOLID principles, and clean architecture to ensure maintainable and scalable solutions. A collaborative Agile team player, recognized for mentoring junior developers, leading thorough code reviews, and aligning technical execution with strategic business objectives. Consistently delivers user-centric solutions that drive measurable business value.</w:t>
            </w:r>
          </w:p>
        </w:tc>
      </w:tr>
    </w:tbl>
    <w:p w:rsidR="004E01EB" w:rsidRPr="00B35299" w:rsidRDefault="001D5B1F" w:rsidP="004E01EB">
      <w:pPr>
        <w:pStyle w:val="Heading1"/>
        <w:rPr>
          <w:rFonts w:asciiTheme="minorHAnsi" w:hAnsiTheme="minorHAnsi" w:cstheme="minorHAnsi"/>
        </w:rPr>
      </w:pPr>
      <w:sdt>
        <w:sdtPr>
          <w:rPr>
            <w:rFonts w:asciiTheme="minorHAnsi" w:hAnsiTheme="minorHAnsi" w:cstheme="minorHAnsi"/>
          </w:rPr>
          <w:alias w:val="Experience:"/>
          <w:tag w:val="Experience:"/>
          <w:id w:val="-1983300934"/>
          <w:placeholder>
            <w:docPart w:val="29200281FC5F49CAB1685C4433614D0F"/>
          </w:placeholder>
          <w:temporary/>
          <w:showingPlcHdr/>
          <w15:appearance w15:val="hidden"/>
        </w:sdtPr>
        <w:sdtEndPr/>
        <w:sdtContent>
          <w:r w:rsidR="004E01EB" w:rsidRPr="00B35299">
            <w:rPr>
              <w:rFonts w:asciiTheme="minorHAnsi" w:hAnsiTheme="minorHAnsi" w:cstheme="minorHAnsi"/>
              <w:color w:val="00B050"/>
            </w:rPr>
            <w:t>Experience</w:t>
          </w:r>
        </w:sdtContent>
      </w:sdt>
    </w:p>
    <w:tbl>
      <w:tblPr>
        <w:tblStyle w:val="TableGrid"/>
        <w:tblW w:w="4975" w:type="pct"/>
        <w:tblLook w:val="04A0" w:firstRow="1" w:lastRow="0" w:firstColumn="1" w:lastColumn="0" w:noHBand="0" w:noVBand="1"/>
        <w:tblDescription w:val="Experience layout table"/>
      </w:tblPr>
      <w:tblGrid>
        <w:gridCol w:w="10746"/>
      </w:tblGrid>
      <w:tr w:rsidR="00B35299" w:rsidRPr="00B35299" w:rsidTr="002631D4">
        <w:tc>
          <w:tcPr>
            <w:tcW w:w="9355" w:type="dxa"/>
          </w:tcPr>
          <w:p w:rsidR="001D0BF1" w:rsidRPr="00B35299" w:rsidRDefault="001D5B1F"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1: "/>
                <w:tag w:val="Enter date from for company 1: "/>
                <w:id w:val="47496943"/>
                <w:placeholder>
                  <w:docPart w:val="2D35F04277B2433EB97520C77C8AD607"/>
                </w:placeholder>
                <w:temporary/>
                <w:showingPlcHdr/>
                <w15:appearance w15:val="hidden"/>
              </w:sdtPr>
              <w:sdtEndPr/>
              <w:sdtContent>
                <w:r w:rsidR="001D0BF1" w:rsidRPr="00B35299">
                  <w:rPr>
                    <w:rFonts w:cstheme="minorHAnsi"/>
                    <w:color w:val="262626" w:themeColor="text1" w:themeTint="D9"/>
                  </w:rPr>
                  <w:t>Date</w:t>
                </w:r>
                <w:r w:rsidR="00416B25" w:rsidRPr="00B35299">
                  <w:rPr>
                    <w:rFonts w:cstheme="minorHAnsi"/>
                    <w:color w:val="262626" w:themeColor="text1" w:themeTint="D9"/>
                  </w:rPr>
                  <w:t>s</w:t>
                </w:r>
                <w:r w:rsidR="001D0BF1" w:rsidRPr="00B35299">
                  <w:rPr>
                    <w:rFonts w:cstheme="minorHAnsi"/>
                    <w:color w:val="262626" w:themeColor="text1" w:themeTint="D9"/>
                  </w:rPr>
                  <w:t xml:space="preserve"> From</w:t>
                </w:r>
              </w:sdtContent>
            </w:sdt>
            <w:r w:rsidR="001D0BF1" w:rsidRPr="00B35299">
              <w:rPr>
                <w:rFonts w:cstheme="minorHAnsi"/>
                <w:color w:val="262626" w:themeColor="text1" w:themeTint="D9"/>
              </w:rPr>
              <w:t xml:space="preserve"> – </w:t>
            </w:r>
            <w:sdt>
              <w:sdtPr>
                <w:rPr>
                  <w:rFonts w:cstheme="minorHAnsi"/>
                  <w:color w:val="262626" w:themeColor="text1" w:themeTint="D9"/>
                </w:rPr>
                <w:alias w:val="Enter date to for company 1: "/>
                <w:tag w:val="Enter date to for company 1: "/>
                <w:id w:val="182949357"/>
                <w:placeholder>
                  <w:docPart w:val="F790644D9CAC44B8AA1BB371D4D11704"/>
                </w:placeholder>
                <w:temporary/>
                <w:showingPlcHdr/>
                <w15:appearance w15:val="hidden"/>
              </w:sdtPr>
              <w:sdtEndPr/>
              <w:sdtContent>
                <w:r w:rsidR="001D0BF1" w:rsidRPr="00B35299">
                  <w:rPr>
                    <w:rFonts w:cstheme="minorHAnsi"/>
                    <w:color w:val="262626" w:themeColor="text1" w:themeTint="D9"/>
                  </w:rPr>
                  <w:t>To</w:t>
                </w:r>
              </w:sdtContent>
            </w:sdt>
          </w:p>
          <w:p w:rsidR="001D0BF1" w:rsidRPr="00B35299" w:rsidRDefault="001D5B1F"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1:"/>
                <w:tag w:val="Enter job title 1:"/>
                <w:id w:val="1301963717"/>
                <w:placeholder>
                  <w:docPart w:val="D4783E97169C4EC58E8DEB77FB94EFD6"/>
                </w:placeholder>
                <w:temporary/>
                <w:showingPlcHdr/>
                <w15:appearance w15:val="hidden"/>
              </w:sdtPr>
              <w:sdtEndPr/>
              <w:sdtContent>
                <w:r w:rsidR="001D0BF1" w:rsidRPr="00B35299">
                  <w:rPr>
                    <w:rFonts w:cstheme="minorHAnsi"/>
                    <w:color w:val="262626" w:themeColor="text1" w:themeTint="D9"/>
                  </w:rPr>
                  <w:t>Job Title</w:t>
                </w:r>
              </w:sdtContent>
            </w:sdt>
            <w:r w:rsidR="001D0BF1" w:rsidRPr="00B35299">
              <w:rPr>
                <w:rFonts w:cstheme="minorHAnsi"/>
                <w:color w:val="262626" w:themeColor="text1" w:themeTint="D9"/>
              </w:rPr>
              <w:t xml:space="preserve">, </w:t>
            </w:r>
            <w:sdt>
              <w:sdtPr>
                <w:rPr>
                  <w:rStyle w:val="SubtleReference"/>
                  <w:rFonts w:cstheme="minorHAnsi"/>
                  <w:color w:val="262626" w:themeColor="text1" w:themeTint="D9"/>
                </w:rPr>
                <w:alias w:val="Enter company 1:"/>
                <w:tag w:val="Enter company 1:"/>
                <w:id w:val="-1746411152"/>
                <w:placeholder>
                  <w:docPart w:val="2108E3248ECF4FBD8ACCB690A902A729"/>
                </w:placeholder>
                <w:temporary/>
                <w:showingPlcHdr/>
                <w15:appearance w15:val="hidden"/>
              </w:sdtPr>
              <w:sdtEndPr>
                <w:rPr>
                  <w:rStyle w:val="DefaultParagraphFont"/>
                  <w:b/>
                  <w:smallCaps w:val="0"/>
                </w:rPr>
              </w:sdtEndPr>
              <w:sdtContent>
                <w:r w:rsidR="00D66A52" w:rsidRPr="00B35299">
                  <w:rPr>
                    <w:rStyle w:val="SubtleReference"/>
                    <w:rFonts w:cstheme="minorHAnsi"/>
                    <w:color w:val="262626" w:themeColor="text1" w:themeTint="D9"/>
                  </w:rPr>
                  <w:t>Company</w:t>
                </w:r>
              </w:sdtContent>
            </w:sdt>
          </w:p>
          <w:p w:rsidR="00AC7B29" w:rsidRPr="00AC7B29" w:rsidRDefault="00AC7B29" w:rsidP="00AC7B29">
            <w:pPr>
              <w:pStyle w:val="ListParagraph"/>
              <w:numPr>
                <w:ilvl w:val="0"/>
                <w:numId w:val="18"/>
              </w:numPr>
              <w:jc w:val="both"/>
              <w:rPr>
                <w:color w:val="262626" w:themeColor="text1" w:themeTint="D9"/>
              </w:rPr>
            </w:pPr>
            <w:r w:rsidRPr="00AC7B29">
              <w:rPr>
                <w:color w:val="262626" w:themeColor="text1" w:themeTint="D9"/>
              </w:rPr>
              <w:t>Acted as a key contributor within a cross-functional Agile (Scrum) team, mentoring junior developers and performing comprehensive code reviews grounded in SOLID principles, clean architecture, and reusable design patterns. Initiated regular technical discussions and pair programming sessions to elevate team capabilities and code quality.</w:t>
            </w:r>
          </w:p>
          <w:p w:rsidR="00AC7B29" w:rsidRPr="00AC7B29" w:rsidRDefault="00AC7B29" w:rsidP="00AC7B29">
            <w:pPr>
              <w:pStyle w:val="ListParagraph"/>
              <w:numPr>
                <w:ilvl w:val="0"/>
                <w:numId w:val="18"/>
              </w:numPr>
              <w:jc w:val="both"/>
              <w:rPr>
                <w:color w:val="262626" w:themeColor="text1" w:themeTint="D9"/>
              </w:rPr>
            </w:pPr>
            <w:r w:rsidRPr="00AC7B29">
              <w:rPr>
                <w:color w:val="262626" w:themeColor="text1" w:themeTint="D9"/>
              </w:rPr>
              <w:t>Re-engineered a high-traffic, customer-facing platform using React.js, Next.js, and Redux, integrating AWS IVS for real-time livestream auctions and Shopify Storefront API for seamless e-commerce functionality. Enhanced performance using lazy loading, dynamic imports, and code splitting—resulting in a 35% improvement in initial page load time.</w:t>
            </w:r>
          </w:p>
          <w:p w:rsidR="00AC7B29" w:rsidRPr="00AC7B29" w:rsidRDefault="00AC7B29" w:rsidP="00AC7B29">
            <w:pPr>
              <w:pStyle w:val="ListParagraph"/>
              <w:numPr>
                <w:ilvl w:val="0"/>
                <w:numId w:val="18"/>
              </w:numPr>
              <w:jc w:val="both"/>
              <w:rPr>
                <w:color w:val="262626" w:themeColor="text1" w:themeTint="D9"/>
              </w:rPr>
            </w:pPr>
            <w:r w:rsidRPr="00AC7B29">
              <w:rPr>
                <w:color w:val="262626" w:themeColor="text1" w:themeTint="D9"/>
              </w:rPr>
              <w:t>Designed and developed scalable backend services using Laravel, applying RESTful architecture, service providers, and middleware for clean separation of concerns. Employed Laravel Queues, Events, and Jobs to optimize asynchronous task handling and backend responsiveness.</w:t>
            </w:r>
          </w:p>
          <w:p w:rsidR="00AC7B29" w:rsidRPr="00AC7B29" w:rsidRDefault="00AC7B29" w:rsidP="00AC7B29">
            <w:pPr>
              <w:pStyle w:val="ListParagraph"/>
              <w:numPr>
                <w:ilvl w:val="0"/>
                <w:numId w:val="18"/>
              </w:numPr>
              <w:jc w:val="both"/>
              <w:rPr>
                <w:color w:val="262626" w:themeColor="text1" w:themeTint="D9"/>
              </w:rPr>
            </w:pPr>
            <w:r w:rsidRPr="00AC7B29">
              <w:rPr>
                <w:color w:val="262626" w:themeColor="text1" w:themeTint="D9"/>
              </w:rPr>
              <w:t>Architected and deployed a microservices-based infrastructure on AWS ECS, leveraging RabbitMQ for inter-service messaging. This modular and decoupled architecture significantly increased system fault tolerance and scalability.</w:t>
            </w:r>
          </w:p>
          <w:p w:rsidR="00AC7B29" w:rsidRPr="00AC7B29" w:rsidRDefault="00AC7B29" w:rsidP="00AC7B29">
            <w:pPr>
              <w:pStyle w:val="ListParagraph"/>
              <w:numPr>
                <w:ilvl w:val="0"/>
                <w:numId w:val="18"/>
              </w:numPr>
              <w:jc w:val="both"/>
              <w:rPr>
                <w:color w:val="262626" w:themeColor="text1" w:themeTint="D9"/>
              </w:rPr>
            </w:pPr>
            <w:r w:rsidRPr="00AC7B29">
              <w:rPr>
                <w:color w:val="262626" w:themeColor="text1" w:themeTint="D9"/>
              </w:rPr>
              <w:t>Led the development of a real-time AI chatbot using AWS Lambda, API Gateway, S3, and DynamoDB, combined with NLP services like OpenAI and AWS Comprehend. Integrated analytics and feedback loops to support chatbot self-learning and decision-making accuracy.</w:t>
            </w:r>
          </w:p>
          <w:p w:rsidR="00AC7B29" w:rsidRPr="00AC7B29" w:rsidRDefault="00AC7B29" w:rsidP="00AC7B29">
            <w:pPr>
              <w:pStyle w:val="ListParagraph"/>
              <w:numPr>
                <w:ilvl w:val="0"/>
                <w:numId w:val="18"/>
              </w:numPr>
              <w:jc w:val="both"/>
              <w:rPr>
                <w:color w:val="262626" w:themeColor="text1" w:themeTint="D9"/>
              </w:rPr>
            </w:pPr>
            <w:r w:rsidRPr="00AC7B29">
              <w:rPr>
                <w:color w:val="262626" w:themeColor="text1" w:themeTint="D9"/>
              </w:rPr>
              <w:t>Tuned full-stack performance by profiling and optimizing React components and Laravel APIs, applying Redis caching and MySQL query optimization. Achieved a 30% improvement in navigation speed and reduced backend latency through efficient indexing and caching strategies.</w:t>
            </w:r>
          </w:p>
          <w:p w:rsidR="001C5F45" w:rsidRPr="00E92B75" w:rsidRDefault="00AC7B29" w:rsidP="00643BF4">
            <w:pPr>
              <w:pStyle w:val="ListParagraph"/>
              <w:numPr>
                <w:ilvl w:val="0"/>
                <w:numId w:val="18"/>
              </w:numPr>
              <w:jc w:val="both"/>
              <w:rPr>
                <w:color w:val="262626" w:themeColor="text1" w:themeTint="D9"/>
              </w:rPr>
            </w:pPr>
            <w:r w:rsidRPr="00E92B75">
              <w:rPr>
                <w:color w:val="262626" w:themeColor="text1" w:themeTint="D9"/>
              </w:rPr>
              <w:t>Built and maintained CI/CD pipelines using GitHub Actions, automating testing (with PHPUnit, Jest) and end-to-end validation (using Cypress). Deployed with blue/green strategy, feature toggles, and lint enforcement—reducing release friction and ensuring zero-downtime rollouts.</w:t>
            </w:r>
          </w:p>
          <w:p w:rsidR="00157834" w:rsidRPr="00B35299" w:rsidRDefault="00157834" w:rsidP="0043538A">
            <w:pPr>
              <w:contextualSpacing w:val="0"/>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Pr="00E92B75" w:rsidRDefault="00E92B75" w:rsidP="0043538A">
            <w:pPr>
              <w:contextualSpacing w:val="0"/>
              <w:jc w:val="both"/>
              <w:rPr>
                <w:color w:val="262626" w:themeColor="text1" w:themeTint="D9"/>
              </w:rPr>
            </w:pPr>
            <w:r w:rsidRPr="00E92B75">
              <w:rPr>
                <w:color w:val="262626" w:themeColor="text1" w:themeTint="D9"/>
              </w:rPr>
              <w:t xml:space="preserve">JavaScript (ES6+), TypeScript, PHP, HTML5, CSS3, SQL, React.js, Redux, Next.js, Tailwind CSS, Laravel, PHP, REST API, GraphQL, Laravel Queues, Laravel Events, Laravel Sanctum, Laravel Eloquent, MySQL, PostgreSQL, Redis, AWS DynamoDB, RabbitMQ, Microservices, API Gateway, AWS ECS, Service Providers, </w:t>
            </w:r>
            <w:r w:rsidRPr="00E92B75">
              <w:rPr>
                <w:color w:val="262626" w:themeColor="text1" w:themeTint="D9"/>
              </w:rPr>
              <w:t>PHPUnit, Jest, Cypress, TDD, Agile (Scrum), SOLID Principles, Clean Architecture</w:t>
            </w:r>
            <w:r w:rsidRPr="00E92B75">
              <w:rPr>
                <w:color w:val="262626" w:themeColor="text1" w:themeTint="D9"/>
              </w:rPr>
              <w:t xml:space="preserve">, </w:t>
            </w:r>
            <w:r w:rsidRPr="00E92B75">
              <w:rPr>
                <w:color w:val="262626" w:themeColor="text1" w:themeTint="D9"/>
              </w:rPr>
              <w:t>Docker, GitHub Actions, Git, Postman, Composer, Laravel Mix, Blue/Green Deployments</w:t>
            </w:r>
            <w:r w:rsidRPr="00E92B75">
              <w:rPr>
                <w:color w:val="262626" w:themeColor="text1" w:themeTint="D9"/>
              </w:rPr>
              <w:t xml:space="preserve">, </w:t>
            </w:r>
            <w:r w:rsidRPr="00E92B75">
              <w:rPr>
                <w:color w:val="262626" w:themeColor="text1" w:themeTint="D9"/>
              </w:rPr>
              <w:t>AWS (Lambda, ECS, S3, API Gateway, IVS, DynamoDB, CloudWatch, IAM), Vercel</w:t>
            </w:r>
            <w:r w:rsidRPr="00E92B75">
              <w:rPr>
                <w:color w:val="262626" w:themeColor="text1" w:themeTint="D9"/>
              </w:rPr>
              <w:t xml:space="preserve">, </w:t>
            </w:r>
            <w:r w:rsidRPr="00E92B75">
              <w:rPr>
                <w:color w:val="262626" w:themeColor="text1" w:themeTint="D9"/>
              </w:rPr>
              <w:t>Figma, Notion, Jira, Adobe XD, Chrome DevTools, Google Analytics, LogRocket, Sentry, OpenAI, AWS Comprehend</w:t>
            </w:r>
          </w:p>
          <w:p w:rsidR="00B35299" w:rsidRPr="00B35299" w:rsidRDefault="00B35299" w:rsidP="0043538A">
            <w:pPr>
              <w:contextualSpacing w:val="0"/>
              <w:jc w:val="both"/>
              <w:rPr>
                <w:rFonts w:cstheme="minorHAnsi"/>
                <w:color w:val="262626" w:themeColor="text1" w:themeTint="D9"/>
              </w:rPr>
            </w:pPr>
          </w:p>
        </w:tc>
      </w:tr>
      <w:tr w:rsidR="00B35299" w:rsidRPr="00B35299" w:rsidTr="002631D4">
        <w:tc>
          <w:tcPr>
            <w:tcW w:w="9355" w:type="dxa"/>
          </w:tcPr>
          <w:p w:rsidR="00F61DF9" w:rsidRPr="00B35299" w:rsidRDefault="001D5B1F"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784141449"/>
                <w:placeholder>
                  <w:docPart w:val="87164AAE4C2C48768B7CDDCA4EFC0638"/>
                </w:placeholder>
                <w:temporary/>
                <w:showingPlcHdr/>
                <w15:appearance w15:val="hidden"/>
              </w:sdtPr>
              <w:sdtEndPr/>
              <w:sdtContent>
                <w:r w:rsidR="00F61DF9" w:rsidRPr="00B35299">
                  <w:rPr>
                    <w:rFonts w:cstheme="minorHAnsi"/>
                    <w:color w:val="262626" w:themeColor="text1" w:themeTint="D9"/>
                  </w:rPr>
                  <w:t>Dates From</w:t>
                </w:r>
              </w:sdtContent>
            </w:sdt>
            <w:r w:rsidR="00F61DF9"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925229790"/>
                <w:placeholder>
                  <w:docPart w:val="53247DCAD2A2412A8676D0D962BF8FAF"/>
                </w:placeholder>
                <w:temporary/>
                <w:showingPlcHdr/>
                <w15:appearance w15:val="hidden"/>
              </w:sdtPr>
              <w:sdtEndPr/>
              <w:sdtContent>
                <w:r w:rsidR="00F61DF9" w:rsidRPr="00B35299">
                  <w:rPr>
                    <w:rFonts w:cstheme="minorHAnsi"/>
                    <w:color w:val="262626" w:themeColor="text1" w:themeTint="D9"/>
                  </w:rPr>
                  <w:t>To</w:t>
                </w:r>
              </w:sdtContent>
            </w:sdt>
          </w:p>
          <w:p w:rsidR="00F61DF9" w:rsidRPr="00B35299" w:rsidRDefault="001D5B1F"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702816861"/>
                <w:placeholder>
                  <w:docPart w:val="C02D80A429FA461FAF53F8F0EE7F13DB"/>
                </w:placeholder>
                <w:temporary/>
                <w:showingPlcHdr/>
                <w15:appearance w15:val="hidden"/>
              </w:sdtPr>
              <w:sdtEndPr/>
              <w:sdtContent>
                <w:r w:rsidR="00F61DF9" w:rsidRPr="00B35299">
                  <w:rPr>
                    <w:rFonts w:cstheme="minorHAnsi"/>
                    <w:color w:val="262626" w:themeColor="text1" w:themeTint="D9"/>
                  </w:rPr>
                  <w:t>Job Title</w:t>
                </w:r>
              </w:sdtContent>
            </w:sdt>
            <w:r w:rsidR="00F61DF9"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396564190"/>
                <w:placeholder>
                  <w:docPart w:val="9FBDB66AA47241E58428E10940EDA0D4"/>
                </w:placeholder>
                <w:temporary/>
                <w:showingPlcHdr/>
                <w15:appearance w15:val="hidden"/>
              </w:sdtPr>
              <w:sdtEndPr>
                <w:rPr>
                  <w:rStyle w:val="DefaultParagraphFont"/>
                  <w:b/>
                  <w:smallCaps w:val="0"/>
                </w:rPr>
              </w:sdtEndPr>
              <w:sdtContent>
                <w:r w:rsidR="00F61DF9" w:rsidRPr="00B35299">
                  <w:rPr>
                    <w:rStyle w:val="SubtleReference"/>
                    <w:rFonts w:cstheme="minorHAnsi"/>
                    <w:color w:val="262626" w:themeColor="text1" w:themeTint="D9"/>
                  </w:rPr>
                  <w:t>Company</w:t>
                </w:r>
              </w:sdtContent>
            </w:sdt>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Engineered responsive, mobile-first user interfaces using React.js, Next.js, TypeScript, and Tailwind CSS, resulting in a 40% improvement in mobile user retention and a 30% increase in overall user engagement.</w:t>
            </w:r>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Designed and implemented modular, component-based enterprise dashboards and internal admin tools using Redux for reliable state management and scalable frontend architecture, enhancing feature velocity across teams.</w:t>
            </w:r>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Developed and maintained scalable backend services using Laravel, implementing a RESTful microservices approach with support for asynchronous processing using Laravel Queues, Events, and Jobs for real-time data syncing and background task execution.</w:t>
            </w:r>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Automated infrastructure provisioning with AWS CloudFormation, and containerized Laravel services using Docker, deploying them to AWS ECS. Achieved a 50% reduction in deployment cycle times through optimized CI/CD pipelines using GitHub Actions.</w:t>
            </w:r>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Delivered real-time analytics and AI-powered sentiment analysis pipelines leveraging AWS Lambda, S3, and DynamoDB, and integrated OpenAI and Hugging Face Transformers through custom Laravel service classes—resulting in a 35% increase in model prediction accuracy.</w:t>
            </w:r>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Refactored database schemas and optimized complex MySQL and PostgreSQL queries using Laravel Eloquent and raw SQL, reducing query latency by 15% and improving system responsiveness under high load.</w:t>
            </w:r>
          </w:p>
          <w:p w:rsidR="00E92B75" w:rsidRPr="00E92B75" w:rsidRDefault="00E92B75" w:rsidP="00E92B75">
            <w:pPr>
              <w:pStyle w:val="ListParagraph"/>
              <w:numPr>
                <w:ilvl w:val="0"/>
                <w:numId w:val="15"/>
              </w:numPr>
              <w:jc w:val="both"/>
              <w:rPr>
                <w:color w:val="262626" w:themeColor="text1" w:themeTint="D9"/>
              </w:rPr>
            </w:pPr>
            <w:r w:rsidRPr="00E92B75">
              <w:rPr>
                <w:color w:val="262626" w:themeColor="text1" w:themeTint="D9"/>
              </w:rPr>
              <w:t>Orchestrated containerized Laravel applications on Kubernetes, ensuring fault-tolerant, auto-scaling deployments for mission-critical services across production environments.</w:t>
            </w:r>
          </w:p>
          <w:p w:rsidR="00157834" w:rsidRPr="00E92B75" w:rsidRDefault="00E92B75" w:rsidP="002169F4">
            <w:pPr>
              <w:pStyle w:val="ListParagraph"/>
              <w:numPr>
                <w:ilvl w:val="0"/>
                <w:numId w:val="15"/>
              </w:numPr>
              <w:jc w:val="both"/>
              <w:rPr>
                <w:color w:val="262626" w:themeColor="text1" w:themeTint="D9"/>
              </w:rPr>
            </w:pPr>
            <w:r w:rsidRPr="00E92B75">
              <w:rPr>
                <w:color w:val="262626" w:themeColor="text1" w:themeTint="D9"/>
              </w:rPr>
              <w:t>Practiced Test-Driven Development (TDD) using PHPUnit and Cypress, and enhanced system observability through integration with AWS CloudWatch, Sentry, and distributed tracing tools for Application Performance Monitoring (APM).</w:t>
            </w: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E92B75" w:rsidP="0043538A">
            <w:pPr>
              <w:jc w:val="both"/>
              <w:rPr>
                <w:rFonts w:cstheme="minorHAnsi"/>
                <w:color w:val="262626" w:themeColor="text1" w:themeTint="D9"/>
              </w:rPr>
            </w:pPr>
            <w:r w:rsidRPr="00E92B75">
              <w:rPr>
                <w:color w:val="262626" w:themeColor="text1" w:themeTint="D9"/>
              </w:rPr>
              <w:t>React.js, Redux, Next.js, TypeScript, Tailwind CSS, PHP (Laravel), REST API, GraphQL, Kafka, PostgreSQL, MongoDB, Redis, Eloquent ORM, Laravel Queues, AWS (Lambda, ECS, S3, DynamoDB, CloudFormation, CloudWatch, IAM), Docker, Kubernetes, PHPUnit, Cypress, WebSockets, Ably, Git, GitHub Actions, Figma, Notion, Jira, LogRocket, Sentry, OpenAI, AWS Comprehend, Hugging Face, spaCy</w:t>
            </w:r>
          </w:p>
          <w:p w:rsidR="00157834" w:rsidRPr="00B35299" w:rsidRDefault="00157834" w:rsidP="0043538A">
            <w:pPr>
              <w:jc w:val="both"/>
              <w:rPr>
                <w:rFonts w:cstheme="minorHAnsi"/>
                <w:color w:val="262626" w:themeColor="text1" w:themeTint="D9"/>
              </w:rPr>
            </w:pPr>
          </w:p>
          <w:p w:rsidR="00157834" w:rsidRPr="00B35299" w:rsidRDefault="001D5B1F"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872986198"/>
                <w:placeholder>
                  <w:docPart w:val="ECD9E4D5FBC4450CB83162C9416E6C7F"/>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27107448"/>
                <w:placeholder>
                  <w:docPart w:val="F870CBF01CD24B23B7A1131E4233FE30"/>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1D5B1F"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316146426"/>
                <w:placeholder>
                  <w:docPart w:val="EE28148543DA4728901068A897BBD599"/>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481435"/>
                <w:placeholder>
                  <w:docPart w:val="2A60EB85E15A4C57AE2F3F941E35C767"/>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E92B75" w:rsidRPr="00E92B75" w:rsidRDefault="00E92B75" w:rsidP="00E92B75">
            <w:pPr>
              <w:pStyle w:val="ListParagraph"/>
              <w:numPr>
                <w:ilvl w:val="0"/>
                <w:numId w:val="16"/>
              </w:numPr>
              <w:jc w:val="both"/>
              <w:rPr>
                <w:color w:val="262626" w:themeColor="text1" w:themeTint="D9"/>
              </w:rPr>
            </w:pPr>
            <w:r w:rsidRPr="00E92B75">
              <w:rPr>
                <w:color w:val="262626" w:themeColor="text1" w:themeTint="D9"/>
              </w:rPr>
              <w:t>Developed a high-performance Single Page Application (SPA) for a financial services platform using React.js, Next.js, and Redux, achieving a 30% increase in user engagement and enhanced responsiveness across devices.</w:t>
            </w:r>
          </w:p>
          <w:p w:rsidR="00E92B75" w:rsidRPr="00E92B75" w:rsidRDefault="00E92B75" w:rsidP="00E92B75">
            <w:pPr>
              <w:pStyle w:val="ListParagraph"/>
              <w:numPr>
                <w:ilvl w:val="0"/>
                <w:numId w:val="16"/>
              </w:numPr>
              <w:jc w:val="both"/>
              <w:rPr>
                <w:color w:val="262626" w:themeColor="text1" w:themeTint="D9"/>
              </w:rPr>
            </w:pPr>
            <w:r w:rsidRPr="00E92B75">
              <w:rPr>
                <w:color w:val="262626" w:themeColor="text1" w:themeTint="D9"/>
              </w:rPr>
              <w:t>Modernized legacy systems by refactoring PHP and Laravel applications and rebuilding backend services with Laravel, delivering scalable, secure RESTful APIs that reduced server response times by 40% and improved maintainability.</w:t>
            </w:r>
          </w:p>
          <w:p w:rsidR="00E92B75" w:rsidRPr="00E92B75" w:rsidRDefault="00E92B75" w:rsidP="00E92B75">
            <w:pPr>
              <w:pStyle w:val="ListParagraph"/>
              <w:numPr>
                <w:ilvl w:val="0"/>
                <w:numId w:val="16"/>
              </w:numPr>
              <w:jc w:val="both"/>
              <w:rPr>
                <w:color w:val="262626" w:themeColor="text1" w:themeTint="D9"/>
              </w:rPr>
            </w:pPr>
            <w:r w:rsidRPr="00E92B75">
              <w:rPr>
                <w:color w:val="262626" w:themeColor="text1" w:themeTint="D9"/>
              </w:rPr>
              <w:t>Applied advanced frontend optimization techniques such as code splitting, tree shaking, minification, image compression, and CSS sprite mapping, resulting in a 35% decrease in initial load times and top-5 Google SEO rankings through structured metadata and best practices.</w:t>
            </w:r>
          </w:p>
          <w:p w:rsidR="00E92B75" w:rsidRPr="00E92B75" w:rsidRDefault="00E92B75" w:rsidP="00E92B75">
            <w:pPr>
              <w:pStyle w:val="ListParagraph"/>
              <w:numPr>
                <w:ilvl w:val="0"/>
                <w:numId w:val="16"/>
              </w:numPr>
              <w:jc w:val="both"/>
              <w:rPr>
                <w:color w:val="262626" w:themeColor="text1" w:themeTint="D9"/>
              </w:rPr>
            </w:pPr>
            <w:r w:rsidRPr="00E92B75">
              <w:rPr>
                <w:color w:val="262626" w:themeColor="text1" w:themeTint="D9"/>
              </w:rPr>
              <w:t>Delivered mobile-first and AMP-compliant experiences across platforms, increasing mobile traffic by 25%. Leveraged localStorage and sessionStorage for efficient client-side session persistence and enhanced performance.</w:t>
            </w:r>
          </w:p>
          <w:p w:rsidR="00E92B75" w:rsidRPr="00E92B75" w:rsidRDefault="00E92B75" w:rsidP="00E92B75">
            <w:pPr>
              <w:pStyle w:val="ListParagraph"/>
              <w:numPr>
                <w:ilvl w:val="0"/>
                <w:numId w:val="16"/>
              </w:numPr>
              <w:jc w:val="both"/>
              <w:rPr>
                <w:color w:val="262626" w:themeColor="text1" w:themeTint="D9"/>
              </w:rPr>
            </w:pPr>
            <w:r w:rsidRPr="00E92B75">
              <w:rPr>
                <w:color w:val="262626" w:themeColor="text1" w:themeTint="D9"/>
              </w:rPr>
              <w:t>Designed and implemented automated testing strategies using Jest for unit tests and Cypress for end-to-end tests, reducing production bugs by 75% and accelerating deployment cycles through Git-based CI/CD pipelines.</w:t>
            </w:r>
          </w:p>
          <w:p w:rsidR="00157834" w:rsidRPr="00E92B75" w:rsidRDefault="00E92B75" w:rsidP="00BC1DCE">
            <w:pPr>
              <w:pStyle w:val="ListParagraph"/>
              <w:numPr>
                <w:ilvl w:val="0"/>
                <w:numId w:val="16"/>
              </w:numPr>
              <w:jc w:val="both"/>
              <w:rPr>
                <w:rFonts w:cstheme="minorHAnsi"/>
                <w:color w:val="262626" w:themeColor="text1" w:themeTint="D9"/>
              </w:rPr>
            </w:pPr>
            <w:r w:rsidRPr="00E92B75">
              <w:rPr>
                <w:color w:val="262626" w:themeColor="text1" w:themeTint="D9"/>
              </w:rPr>
              <w:t>Collaborated with UX/UI designers using Adobe XD to rearchitect complex internal dashboards. Rebuilt user interfaces with Next.js and Redux, boosting navigation speed by 50% and improving internal team productivity by 25%.</w:t>
            </w:r>
          </w:p>
          <w:p w:rsidR="00157834" w:rsidRPr="00B35299" w:rsidRDefault="00157834" w:rsidP="0043538A">
            <w:pPr>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Pr="00B35299" w:rsidRDefault="00E92B75" w:rsidP="0043538A">
            <w:pPr>
              <w:jc w:val="both"/>
              <w:rPr>
                <w:color w:val="262626" w:themeColor="text1" w:themeTint="D9"/>
              </w:rPr>
            </w:pPr>
            <w:r w:rsidRPr="00E92B75">
              <w:rPr>
                <w:color w:val="262626" w:themeColor="text1" w:themeTint="D9"/>
              </w:rPr>
              <w:t>React.js, Next.js, Redux, TypeScript, JavaScript (ES6+), PHP (Laravel), REST API, MySQL, Shopify, WordPress, Jest, Cypress, Git, CI/CD, AMP, Adobe XD</w:t>
            </w:r>
          </w:p>
          <w:p w:rsidR="00157834" w:rsidRPr="00B35299" w:rsidRDefault="001D5B1F"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338050604"/>
                <w:placeholder>
                  <w:docPart w:val="0AD36DDBB32241479FF9418D27E6FEE4"/>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1877507117"/>
                <w:placeholder>
                  <w:docPart w:val="1D7418FFA0B04A69880B4E9DB25DE4A6"/>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1D5B1F"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542871521"/>
                <w:placeholder>
                  <w:docPart w:val="B32D9C13186043BE9817A46D00405210"/>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136149330"/>
                <w:placeholder>
                  <w:docPart w:val="744E4DF018034632B5103C6A9F41CC93"/>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Developed responsive, accessible, and standards-compliant web applications using HTML5, CSS3, SASS, and modern JavaScript (ES6+), adhering to WCAG guidelines and best practices.</w:t>
            </w:r>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Built modular, reusable React.js components with a component-driven architecture, ensuring UI/UX consistency by aligning with design system standards across dynamic web interfaces.</w:t>
            </w:r>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Designed and implemented high-performance RESTful APIs using PHP (Laravel), employing middleware, dependency injection, and asynchronous processing to create secure, scalable backend services.</w:t>
            </w:r>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Automated development workflows and asset pipelines with Webpack, NPM, and Babel, significantly improving build times and developer productivity.</w:t>
            </w:r>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Collaborated with backend and DevOps teams to integrate APIs, caching strategies, and proxy layers; supported CI/CD pipelines using GitHub Actions and Azure DevOps for reliable automated deployments.</w:t>
            </w:r>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Developed optimized MySQL queries, including stored procedures and ETL processes, enhancing reporting and analytics performance on large datasets.</w:t>
            </w:r>
          </w:p>
          <w:p w:rsidR="00E92B75" w:rsidRPr="00E92B75" w:rsidRDefault="00E92B75" w:rsidP="00E92B75">
            <w:pPr>
              <w:pStyle w:val="ListParagraph"/>
              <w:numPr>
                <w:ilvl w:val="0"/>
                <w:numId w:val="17"/>
              </w:numPr>
              <w:jc w:val="both"/>
              <w:rPr>
                <w:color w:val="262626" w:themeColor="text1" w:themeTint="D9"/>
              </w:rPr>
            </w:pPr>
            <w:r w:rsidRPr="00E92B75">
              <w:rPr>
                <w:color w:val="262626" w:themeColor="text1" w:themeTint="D9"/>
              </w:rPr>
              <w:t>Integrated Google Analytics, custom event tracking, and behavioral data to inform UX decisions and improve conversion rates through data-driven insights.</w:t>
            </w:r>
          </w:p>
          <w:p w:rsidR="00157834" w:rsidRPr="00B35299" w:rsidRDefault="00E92B75" w:rsidP="00E92B75">
            <w:pPr>
              <w:pStyle w:val="ListParagraph"/>
              <w:numPr>
                <w:ilvl w:val="0"/>
                <w:numId w:val="17"/>
              </w:numPr>
              <w:jc w:val="both"/>
              <w:rPr>
                <w:color w:val="262626" w:themeColor="text1" w:themeTint="D9"/>
              </w:rPr>
            </w:pPr>
            <w:r w:rsidRPr="00E92B75">
              <w:rPr>
                <w:color w:val="262626" w:themeColor="text1" w:themeTint="D9"/>
              </w:rPr>
              <w:t>Achieved a 35% reduction in page load times via performance optimizations such as code splitting, lazy loading, image compression, and efficient asset bundling, contributing to top-tier SEO rankings on Google.</w:t>
            </w:r>
            <w:r w:rsidR="00157834" w:rsidRPr="00B35299">
              <w:rPr>
                <w:color w:val="262626" w:themeColor="text1" w:themeTint="D9"/>
              </w:rPr>
              <w:t xml:space="preserve"> </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E92B75" w:rsidP="0043538A">
            <w:pPr>
              <w:jc w:val="both"/>
              <w:rPr>
                <w:rFonts w:cstheme="minorHAnsi"/>
                <w:color w:val="262626" w:themeColor="text1" w:themeTint="D9"/>
              </w:rPr>
            </w:pPr>
            <w:r w:rsidRPr="00E92B75">
              <w:rPr>
                <w:color w:val="262626" w:themeColor="text1" w:themeTint="D9"/>
              </w:rPr>
              <w:t>React.js, Redux, JavaScript (ES6+), HTML5, CSS3, SASS, PHP (Laravel), REST API, MySQL, Webpack, NPM, Babel, Git, GitHub Actions, Azure DevOps, CI/CD, Google Analytics, Figma, Postman, Lighthouse, Chrome DevTools</w:t>
            </w:r>
          </w:p>
        </w:tc>
      </w:tr>
    </w:tbl>
    <w:sdt>
      <w:sdtPr>
        <w:rPr>
          <w:rFonts w:asciiTheme="minorHAnsi" w:hAnsiTheme="minorHAnsi" w:cstheme="minorHAnsi"/>
        </w:rPr>
        <w:alias w:val="Education:"/>
        <w:tag w:val="Education:"/>
        <w:id w:val="-1908763273"/>
        <w:placeholder>
          <w:docPart w:val="4D1481B1B02C4DD5B056D87C2ED53FBD"/>
        </w:placeholder>
        <w:temporary/>
        <w:showingPlcHdr/>
        <w15:appearance w15:val="hidden"/>
      </w:sdtPr>
      <w:sdtEndPr/>
      <w:sdtContent>
        <w:p w:rsidR="00DA59AA" w:rsidRPr="00B35299" w:rsidRDefault="00DA59AA" w:rsidP="0097790C">
          <w:pPr>
            <w:pStyle w:val="Heading1"/>
            <w:rPr>
              <w:rFonts w:asciiTheme="minorHAnsi" w:hAnsiTheme="minorHAnsi" w:cstheme="minorHAnsi"/>
            </w:rPr>
          </w:pPr>
          <w:r w:rsidRPr="00B35299">
            <w:rPr>
              <w:rFonts w:asciiTheme="minorHAnsi" w:hAnsiTheme="minorHAnsi" w:cstheme="minorHAnsi"/>
              <w:color w:val="00B050"/>
            </w:rPr>
            <w:t>Education</w:t>
          </w:r>
        </w:p>
      </w:sdtContent>
    </w:sdt>
    <w:tbl>
      <w:tblPr>
        <w:tblStyle w:val="TableGrid"/>
        <w:tblW w:w="4975" w:type="pct"/>
        <w:tblLook w:val="04A0" w:firstRow="1" w:lastRow="0" w:firstColumn="1" w:lastColumn="0" w:noHBand="0" w:noVBand="1"/>
        <w:tblDescription w:val="Education layout table"/>
      </w:tblPr>
      <w:tblGrid>
        <w:gridCol w:w="10746"/>
      </w:tblGrid>
      <w:tr w:rsidR="00B35299" w:rsidRPr="001C5F45" w:rsidTr="001C5F45">
        <w:tc>
          <w:tcPr>
            <w:tcW w:w="9355" w:type="dxa"/>
          </w:tcPr>
          <w:p w:rsidR="001D0BF1" w:rsidRPr="00B35299" w:rsidRDefault="00157834" w:rsidP="001D0BF1">
            <w:pPr>
              <w:pStyle w:val="Heading3"/>
              <w:contextualSpacing w:val="0"/>
              <w:outlineLvl w:val="2"/>
              <w:rPr>
                <w:rFonts w:cstheme="minorHAnsi"/>
                <w:color w:val="262626" w:themeColor="text1" w:themeTint="D9"/>
                <w:lang w:val="es-ES"/>
              </w:rPr>
            </w:pPr>
            <w:r w:rsidRPr="00B35299">
              <w:rPr>
                <w:rFonts w:cstheme="minorHAnsi"/>
                <w:color w:val="262626" w:themeColor="text1" w:themeTint="D9"/>
                <w:lang w:val="es-ES"/>
              </w:rPr>
              <w:t>04.2009 – 09.2014</w:t>
            </w:r>
          </w:p>
          <w:p w:rsidR="007538DC" w:rsidRPr="00B35299" w:rsidRDefault="00B35299" w:rsidP="00157834">
            <w:pPr>
              <w:pStyle w:val="Heading2"/>
              <w:contextualSpacing w:val="0"/>
              <w:outlineLvl w:val="1"/>
              <w:rPr>
                <w:rFonts w:cstheme="minorHAnsi"/>
                <w:color w:val="262626" w:themeColor="text1" w:themeTint="D9"/>
                <w:lang w:val="es-ES"/>
              </w:rPr>
            </w:pPr>
            <w:r>
              <w:rPr>
                <w:rFonts w:cstheme="minorHAnsi"/>
                <w:caps w:val="0"/>
                <w:color w:val="262626" w:themeColor="text1" w:themeTint="D9"/>
                <w:lang w:val="es-ES"/>
              </w:rPr>
              <w:t>Bachelor o</w:t>
            </w:r>
            <w:r w:rsidRPr="00B35299">
              <w:rPr>
                <w:rFonts w:cstheme="minorHAnsi"/>
                <w:caps w:val="0"/>
                <w:color w:val="262626" w:themeColor="text1" w:themeTint="D9"/>
                <w:lang w:val="es-ES"/>
              </w:rPr>
              <w:t>f Computer Science</w:t>
            </w:r>
            <w:r w:rsidR="001D0BF1" w:rsidRPr="00B35299">
              <w:rPr>
                <w:rFonts w:cstheme="minorHAnsi"/>
                <w:color w:val="262626" w:themeColor="text1" w:themeTint="D9"/>
                <w:lang w:val="es-ES"/>
              </w:rPr>
              <w:t xml:space="preserve">, </w:t>
            </w:r>
            <w:r w:rsidRPr="00B35299">
              <w:rPr>
                <w:rStyle w:val="SubtleReference"/>
                <w:rFonts w:cstheme="minorHAnsi"/>
                <w:caps w:val="0"/>
                <w:color w:val="262626" w:themeColor="text1" w:themeTint="D9"/>
                <w:lang w:val="es-ES"/>
              </w:rPr>
              <w:t>Universidad Católica De Pereira</w:t>
            </w:r>
          </w:p>
        </w:tc>
      </w:tr>
      <w:tr w:rsidR="00B35299" w:rsidRPr="001C5F45" w:rsidTr="001C5F45">
        <w:tc>
          <w:tcPr>
            <w:tcW w:w="9355" w:type="dxa"/>
          </w:tcPr>
          <w:p w:rsidR="00F61DF9" w:rsidRPr="00B35299" w:rsidRDefault="00F61DF9" w:rsidP="00157834">
            <w:pPr>
              <w:pStyle w:val="Heading3"/>
              <w:contextualSpacing w:val="0"/>
              <w:outlineLvl w:val="2"/>
              <w:rPr>
                <w:rFonts w:cstheme="minorHAnsi"/>
                <w:color w:val="262626" w:themeColor="text1" w:themeTint="D9"/>
                <w:lang w:val="es-ES"/>
              </w:rPr>
            </w:pPr>
          </w:p>
        </w:tc>
      </w:tr>
    </w:tbl>
    <w:sdt>
      <w:sdtPr>
        <w:rPr>
          <w:rFonts w:asciiTheme="minorHAnsi" w:hAnsiTheme="minorHAnsi" w:cstheme="minorHAnsi"/>
        </w:rPr>
        <w:alias w:val="Skills:"/>
        <w:tag w:val="Skills:"/>
        <w:id w:val="-1392877668"/>
        <w:placeholder>
          <w:docPart w:val="4D8B61D162884FACAE9FDF2D45EDF8E1"/>
        </w:placeholder>
        <w:temporary/>
        <w:showingPlcHdr/>
        <w15:appearance w15:val="hidden"/>
      </w:sdtPr>
      <w:sdtEndPr/>
      <w:sdtContent>
        <w:p w:rsidR="00486277" w:rsidRPr="00B35299" w:rsidRDefault="00486277" w:rsidP="00486277">
          <w:pPr>
            <w:pStyle w:val="Heading1"/>
            <w:rPr>
              <w:rFonts w:asciiTheme="minorHAnsi" w:hAnsiTheme="minorHAnsi" w:cstheme="minorHAnsi"/>
            </w:rPr>
          </w:pPr>
          <w:r w:rsidRPr="00B35299">
            <w:rPr>
              <w:rFonts w:asciiTheme="minorHAnsi" w:hAnsiTheme="minorHAnsi" w:cstheme="minorHAnsi"/>
              <w:color w:val="00B050"/>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B35299" w:rsidRPr="00B35299" w:rsidTr="0043538A">
        <w:tc>
          <w:tcPr>
            <w:tcW w:w="4675" w:type="dxa"/>
          </w:tcPr>
          <w:p w:rsidR="001E3120" w:rsidRPr="00B35299" w:rsidRDefault="00157834" w:rsidP="006E1507">
            <w:pPr>
              <w:pStyle w:val="ListBullet"/>
              <w:contextualSpacing w:val="0"/>
              <w:rPr>
                <w:rFonts w:cstheme="minorHAnsi"/>
                <w:b/>
                <w:color w:val="262626" w:themeColor="text1" w:themeTint="D9"/>
                <w:sz w:val="24"/>
              </w:rPr>
            </w:pPr>
            <w:r w:rsidRPr="00B35299">
              <w:rPr>
                <w:rFonts w:cstheme="minorHAnsi"/>
                <w:b/>
                <w:color w:val="262626" w:themeColor="text1" w:themeTint="D9"/>
                <w:sz w:val="24"/>
              </w:rPr>
              <w:t>Languages</w:t>
            </w:r>
          </w:p>
          <w:p w:rsidR="0043538A" w:rsidRPr="00F556DB" w:rsidRDefault="00F556DB" w:rsidP="0043538A">
            <w:pPr>
              <w:pStyle w:val="ListBullet"/>
              <w:numPr>
                <w:ilvl w:val="0"/>
                <w:numId w:val="0"/>
              </w:numPr>
              <w:ind w:left="360"/>
              <w:contextualSpacing w:val="0"/>
              <w:jc w:val="both"/>
              <w:rPr>
                <w:rFonts w:cstheme="minorHAnsi"/>
                <w:color w:val="262626" w:themeColor="text1" w:themeTint="D9"/>
              </w:rPr>
            </w:pPr>
            <w:r w:rsidRPr="00F556DB">
              <w:rPr>
                <w:color w:val="262626" w:themeColor="text1" w:themeTint="D9"/>
              </w:rPr>
              <w:t xml:space="preserve">JavaScript (ES6), TypeScript, </w:t>
            </w:r>
            <w:r w:rsidRPr="00F556DB">
              <w:rPr>
                <w:color w:val="262626" w:themeColor="text1" w:themeTint="D9"/>
              </w:rPr>
              <w:t>PHP, C#, C++, Rust, Python, Java, Ruby, HTML5, CSS3, SQL</w:t>
            </w:r>
          </w:p>
          <w:p w:rsidR="001F4E6D" w:rsidRPr="00B35299" w:rsidRDefault="0043538A" w:rsidP="0043538A">
            <w:pPr>
              <w:pStyle w:val="ListBullet"/>
              <w:contextualSpacing w:val="0"/>
              <w:rPr>
                <w:rFonts w:cstheme="minorHAnsi"/>
                <w:b/>
                <w:color w:val="262626" w:themeColor="text1" w:themeTint="D9"/>
                <w:sz w:val="24"/>
              </w:rPr>
            </w:pPr>
            <w:r w:rsidRPr="00B35299">
              <w:rPr>
                <w:rFonts w:cstheme="minorHAnsi"/>
                <w:b/>
                <w:color w:val="262626" w:themeColor="text1" w:themeTint="D9"/>
                <w:sz w:val="24"/>
              </w:rPr>
              <w:t>Frameworks and Libraries</w:t>
            </w:r>
          </w:p>
          <w:p w:rsidR="0043538A" w:rsidRPr="00B35299" w:rsidRDefault="00F556DB" w:rsidP="0043538A">
            <w:pPr>
              <w:pStyle w:val="ListBullet"/>
              <w:numPr>
                <w:ilvl w:val="0"/>
                <w:numId w:val="0"/>
              </w:numPr>
              <w:ind w:left="360"/>
              <w:contextualSpacing w:val="0"/>
              <w:rPr>
                <w:rFonts w:cstheme="minorHAnsi"/>
                <w:b/>
                <w:color w:val="262626" w:themeColor="text1" w:themeTint="D9"/>
              </w:rPr>
            </w:pPr>
            <w:r w:rsidRPr="00F556DB">
              <w:rPr>
                <w:rFonts w:cstheme="minorHAnsi"/>
                <w:color w:val="262626" w:themeColor="text1" w:themeTint="D9"/>
              </w:rPr>
              <w:t>React.js, Next.js, Redux, RxJS, Tailwind CSS, React Native, Gatsby, Storybook, Python (FastAPI, Django), Laravel, Java Spring Boot, Node.js, Express.js, REST API, GraphQL, RabbitMQ, Kafka, Ably, TypeORM, JPA</w:t>
            </w:r>
          </w:p>
          <w:p w:rsidR="0043538A" w:rsidRPr="00B35299" w:rsidRDefault="0043538A" w:rsidP="0043538A">
            <w:pPr>
              <w:pStyle w:val="ListBullet"/>
              <w:contextualSpacing w:val="0"/>
              <w:rPr>
                <w:rFonts w:cstheme="minorHAnsi"/>
                <w:b/>
                <w:color w:val="262626" w:themeColor="text1" w:themeTint="D9"/>
                <w:sz w:val="24"/>
              </w:rPr>
            </w:pPr>
            <w:r w:rsidRPr="00B35299">
              <w:rPr>
                <w:b/>
                <w:color w:val="262626" w:themeColor="text1" w:themeTint="D9"/>
                <w:sz w:val="24"/>
              </w:rPr>
              <w:t>Methodologies &amp; Testing</w:t>
            </w:r>
          </w:p>
          <w:p w:rsidR="0043538A" w:rsidRPr="00B35299" w:rsidRDefault="00F556DB" w:rsidP="0043538A">
            <w:pPr>
              <w:pStyle w:val="ListBullet"/>
              <w:numPr>
                <w:ilvl w:val="0"/>
                <w:numId w:val="0"/>
              </w:numPr>
              <w:ind w:left="360"/>
              <w:contextualSpacing w:val="0"/>
              <w:jc w:val="both"/>
              <w:rPr>
                <w:rFonts w:cstheme="minorHAnsi"/>
                <w:color w:val="262626" w:themeColor="text1" w:themeTint="D9"/>
              </w:rPr>
            </w:pPr>
            <w:r w:rsidRPr="00F556DB">
              <w:rPr>
                <w:color w:val="262626" w:themeColor="text1" w:themeTint="D9"/>
              </w:rPr>
              <w:t>Test-Driven Development (TDD), Jest, Cypress, Jasmine, Agile (Scrum), SOLID principles, Microservices, Full-Stack Development Leadership, Business Analysis, Problem Solving, Algorithm Design</w:t>
            </w:r>
          </w:p>
          <w:p w:rsidR="0043538A" w:rsidRPr="00B35299" w:rsidRDefault="0043538A" w:rsidP="0043538A">
            <w:pPr>
              <w:pStyle w:val="ListBullet"/>
              <w:numPr>
                <w:ilvl w:val="0"/>
                <w:numId w:val="0"/>
              </w:numPr>
              <w:ind w:left="360"/>
              <w:rPr>
                <w:rFonts w:cstheme="minorHAnsi"/>
                <w:color w:val="262626" w:themeColor="text1" w:themeTint="D9"/>
              </w:rPr>
            </w:pPr>
          </w:p>
        </w:tc>
        <w:tc>
          <w:tcPr>
            <w:tcW w:w="4675" w:type="dxa"/>
            <w:tcMar>
              <w:left w:w="360" w:type="dxa"/>
            </w:tcMar>
          </w:tcPr>
          <w:p w:rsidR="003A0632" w:rsidRPr="00B35299" w:rsidRDefault="0043538A" w:rsidP="006E1507">
            <w:pPr>
              <w:pStyle w:val="ListBullet"/>
              <w:contextualSpacing w:val="0"/>
              <w:rPr>
                <w:rFonts w:cstheme="minorHAnsi"/>
                <w:color w:val="262626" w:themeColor="text1" w:themeTint="D9"/>
                <w:sz w:val="24"/>
              </w:rPr>
            </w:pPr>
            <w:r w:rsidRPr="00B35299">
              <w:rPr>
                <w:b/>
                <w:color w:val="262626" w:themeColor="text1" w:themeTint="D9"/>
                <w:sz w:val="24"/>
              </w:rPr>
              <w:t>Database</w:t>
            </w:r>
            <w:r w:rsidRPr="00B35299">
              <w:rPr>
                <w:color w:val="262626" w:themeColor="text1" w:themeTint="D9"/>
                <w:sz w:val="24"/>
              </w:rPr>
              <w:t xml:space="preserve"> </w:t>
            </w:r>
            <w:r w:rsidRPr="00B35299">
              <w:rPr>
                <w:b/>
                <w:color w:val="262626" w:themeColor="text1" w:themeTint="D9"/>
                <w:sz w:val="24"/>
              </w:rPr>
              <w:t>Management</w:t>
            </w:r>
            <w:r w:rsidRPr="00B35299">
              <w:rPr>
                <w:color w:val="262626" w:themeColor="text1" w:themeTint="D9"/>
                <w:sz w:val="24"/>
              </w:rPr>
              <w:t xml:space="preserve"> </w:t>
            </w:r>
            <w:r w:rsidRPr="00B35299">
              <w:rPr>
                <w:b/>
                <w:color w:val="262626" w:themeColor="text1" w:themeTint="D9"/>
                <w:sz w:val="24"/>
              </w:rPr>
              <w:t>System</w:t>
            </w:r>
          </w:p>
          <w:p w:rsidR="0043538A" w:rsidRPr="00B35299" w:rsidRDefault="00F556DB" w:rsidP="0043538A">
            <w:pPr>
              <w:pStyle w:val="ListBullet"/>
              <w:numPr>
                <w:ilvl w:val="0"/>
                <w:numId w:val="0"/>
              </w:numPr>
              <w:ind w:left="360"/>
              <w:contextualSpacing w:val="0"/>
              <w:jc w:val="both"/>
              <w:rPr>
                <w:rFonts w:cstheme="minorHAnsi"/>
                <w:color w:val="262626" w:themeColor="text1" w:themeTint="D9"/>
              </w:rPr>
            </w:pPr>
            <w:r w:rsidRPr="00F556DB">
              <w:rPr>
                <w:color w:val="262626" w:themeColor="text1" w:themeTint="D9"/>
              </w:rPr>
              <w:t>PostgreSQL, MySQL, MS SQL, MongoDB, AWS DynamoDB, AWS RDS, Azure SQL Database</w:t>
            </w:r>
          </w:p>
          <w:p w:rsidR="001E3120" w:rsidRPr="00B35299" w:rsidRDefault="0043538A" w:rsidP="006E1507">
            <w:pPr>
              <w:pStyle w:val="ListBullet"/>
              <w:contextualSpacing w:val="0"/>
              <w:rPr>
                <w:rFonts w:cstheme="minorHAnsi"/>
                <w:color w:val="262626" w:themeColor="text1" w:themeTint="D9"/>
                <w:sz w:val="24"/>
              </w:rPr>
            </w:pPr>
            <w:r w:rsidRPr="00B35299">
              <w:rPr>
                <w:rFonts w:cstheme="minorHAnsi"/>
                <w:b/>
                <w:color w:val="262626" w:themeColor="text1" w:themeTint="D9"/>
                <w:sz w:val="24"/>
              </w:rPr>
              <w:t>IDEs</w:t>
            </w:r>
            <w:r w:rsidRPr="00B35299">
              <w:rPr>
                <w:rFonts w:cstheme="minorHAnsi"/>
                <w:color w:val="262626" w:themeColor="text1" w:themeTint="D9"/>
                <w:sz w:val="24"/>
              </w:rPr>
              <w:t xml:space="preserve"> </w:t>
            </w:r>
            <w:r w:rsidRPr="00B35299">
              <w:rPr>
                <w:rFonts w:cstheme="minorHAnsi"/>
                <w:b/>
                <w:color w:val="262626" w:themeColor="text1" w:themeTint="D9"/>
                <w:sz w:val="24"/>
              </w:rPr>
              <w:t>and</w:t>
            </w:r>
            <w:r w:rsidRPr="00B35299">
              <w:rPr>
                <w:rFonts w:cstheme="minorHAnsi"/>
                <w:color w:val="262626" w:themeColor="text1" w:themeTint="D9"/>
                <w:sz w:val="24"/>
              </w:rPr>
              <w:t xml:space="preserve"> </w:t>
            </w:r>
            <w:r w:rsidRPr="00B35299">
              <w:rPr>
                <w:rFonts w:cstheme="minorHAnsi"/>
                <w:b/>
                <w:color w:val="262626" w:themeColor="text1" w:themeTint="D9"/>
                <w:sz w:val="24"/>
              </w:rPr>
              <w:t>Tools</w:t>
            </w:r>
          </w:p>
          <w:p w:rsidR="0043538A" w:rsidRPr="00B35299" w:rsidRDefault="00F556DB" w:rsidP="0043538A">
            <w:pPr>
              <w:pStyle w:val="ListBullet"/>
              <w:numPr>
                <w:ilvl w:val="0"/>
                <w:numId w:val="0"/>
              </w:numPr>
              <w:ind w:left="360"/>
              <w:contextualSpacing w:val="0"/>
              <w:jc w:val="both"/>
              <w:rPr>
                <w:rFonts w:cstheme="minorHAnsi"/>
                <w:color w:val="262626" w:themeColor="text1" w:themeTint="D9"/>
              </w:rPr>
            </w:pPr>
            <w:r w:rsidRPr="00F556DB">
              <w:rPr>
                <w:color w:val="262626" w:themeColor="text1" w:themeTint="D9"/>
              </w:rPr>
              <w:t>Visual Studio Code, Jenkins, Cypress, Jest, Jasmine, Terraform, Docker, Kubernetes, Redux DevTools, Babel, Webpack, Storybook, Azure DevOps, Git Bash, PowerShell</w:t>
            </w:r>
          </w:p>
          <w:p w:rsidR="001E3120" w:rsidRPr="00B35299" w:rsidRDefault="0043538A" w:rsidP="0043538A">
            <w:pPr>
              <w:pStyle w:val="ListBullet"/>
              <w:contextualSpacing w:val="0"/>
              <w:rPr>
                <w:rFonts w:cstheme="minorHAnsi"/>
                <w:color w:val="262626" w:themeColor="text1" w:themeTint="D9"/>
                <w:sz w:val="24"/>
              </w:rPr>
            </w:pPr>
            <w:r w:rsidRPr="00B35299">
              <w:rPr>
                <w:rFonts w:cstheme="minorHAnsi"/>
                <w:b/>
                <w:color w:val="262626" w:themeColor="text1" w:themeTint="D9"/>
                <w:sz w:val="24"/>
              </w:rPr>
              <w:t>Cloud</w:t>
            </w:r>
            <w:r w:rsidRPr="00B35299">
              <w:rPr>
                <w:rFonts w:cstheme="minorHAnsi"/>
                <w:color w:val="262626" w:themeColor="text1" w:themeTint="D9"/>
                <w:sz w:val="24"/>
              </w:rPr>
              <w:t xml:space="preserve"> </w:t>
            </w:r>
            <w:r w:rsidRPr="00B35299">
              <w:rPr>
                <w:rFonts w:cstheme="minorHAnsi"/>
                <w:b/>
                <w:color w:val="262626" w:themeColor="text1" w:themeTint="D9"/>
                <w:sz w:val="24"/>
              </w:rPr>
              <w:t>Services</w:t>
            </w:r>
          </w:p>
          <w:p w:rsidR="0043538A" w:rsidRPr="00B35299" w:rsidRDefault="001C5F45" w:rsidP="0043538A">
            <w:pPr>
              <w:pStyle w:val="ListBullet"/>
              <w:numPr>
                <w:ilvl w:val="0"/>
                <w:numId w:val="0"/>
              </w:numPr>
              <w:ind w:left="360"/>
              <w:contextualSpacing w:val="0"/>
              <w:rPr>
                <w:rFonts w:cstheme="minorHAnsi"/>
                <w:color w:val="262626" w:themeColor="text1" w:themeTint="D9"/>
              </w:rPr>
            </w:pPr>
            <w:r w:rsidRPr="001C5F45">
              <w:rPr>
                <w:color w:val="262626" w:themeColor="text1" w:themeTint="D9"/>
              </w:rPr>
              <w:t>AWS (EC2, Lambda, S3, RDS, CloudWatch, DynamoDB), Microsoft Azure, Google Cloud Platform (GCP)</w:t>
            </w:r>
          </w:p>
        </w:tc>
      </w:tr>
    </w:tbl>
    <w:p w:rsidR="00B51D1B" w:rsidRPr="00B35299" w:rsidRDefault="00B51D1B" w:rsidP="006E1507">
      <w:pPr>
        <w:rPr>
          <w:rFonts w:cstheme="minorHAnsi"/>
          <w:color w:val="262626" w:themeColor="text1" w:themeTint="D9"/>
        </w:rPr>
      </w:pPr>
    </w:p>
    <w:sectPr w:rsidR="00B51D1B" w:rsidRPr="00B35299" w:rsidSect="00157834">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5B1F" w:rsidRDefault="001D5B1F" w:rsidP="0068194B">
      <w:r>
        <w:separator/>
      </w:r>
    </w:p>
    <w:p w:rsidR="001D5B1F" w:rsidRDefault="001D5B1F"/>
    <w:p w:rsidR="001D5B1F" w:rsidRDefault="001D5B1F"/>
  </w:endnote>
  <w:endnote w:type="continuationSeparator" w:id="0">
    <w:p w:rsidR="001D5B1F" w:rsidRDefault="001D5B1F" w:rsidP="0068194B">
      <w:r>
        <w:continuationSeparator/>
      </w:r>
    </w:p>
    <w:p w:rsidR="001D5B1F" w:rsidRDefault="001D5B1F"/>
    <w:p w:rsidR="001D5B1F" w:rsidRDefault="001D5B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150027">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5B1F" w:rsidRDefault="001D5B1F" w:rsidP="0068194B">
      <w:r>
        <w:separator/>
      </w:r>
    </w:p>
    <w:p w:rsidR="001D5B1F" w:rsidRDefault="001D5B1F"/>
    <w:p w:rsidR="001D5B1F" w:rsidRDefault="001D5B1F"/>
  </w:footnote>
  <w:footnote w:type="continuationSeparator" w:id="0">
    <w:p w:rsidR="001D5B1F" w:rsidRDefault="001D5B1F" w:rsidP="0068194B">
      <w:r>
        <w:continuationSeparator/>
      </w:r>
    </w:p>
    <w:p w:rsidR="001D5B1F" w:rsidRDefault="001D5B1F"/>
    <w:p w:rsidR="001D5B1F" w:rsidRDefault="001D5B1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6762E8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30EE7542"/>
    <w:lvl w:ilvl="0">
      <w:start w:val="1"/>
      <w:numFmt w:val="bullet"/>
      <w:pStyle w:val="ListBullet"/>
      <w:lvlText w:val=""/>
      <w:lvlJc w:val="left"/>
      <w:pPr>
        <w:ind w:left="360" w:hanging="360"/>
      </w:pPr>
      <w:rPr>
        <w:rFonts w:ascii="Symbol" w:hAnsi="Symbol" w:hint="default"/>
        <w:color w:val="1D824C" w:themeColor="accent1"/>
      </w:rPr>
    </w:lvl>
  </w:abstractNum>
  <w:abstractNum w:abstractNumId="10" w15:restartNumberingAfterBreak="0">
    <w:nsid w:val="04FC6D19"/>
    <w:multiLevelType w:val="hybridMultilevel"/>
    <w:tmpl w:val="FB9A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1E5CF6"/>
    <w:multiLevelType w:val="hybridMultilevel"/>
    <w:tmpl w:val="1A4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5100D7"/>
    <w:multiLevelType w:val="hybridMultilevel"/>
    <w:tmpl w:val="607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EA72BBE"/>
    <w:multiLevelType w:val="hybridMultilevel"/>
    <w:tmpl w:val="A8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2BF6"/>
    <w:multiLevelType w:val="hybridMultilevel"/>
    <w:tmpl w:val="9D2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3"/>
  </w:num>
  <w:num w:numId="8">
    <w:abstractNumId w:val="2"/>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4"/>
  </w:num>
  <w:num w:numId="16">
    <w:abstractNumId w:val="1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834"/>
    <w:rsid w:val="000001D2"/>
    <w:rsid w:val="000001EF"/>
    <w:rsid w:val="00007322"/>
    <w:rsid w:val="00007728"/>
    <w:rsid w:val="00024584"/>
    <w:rsid w:val="00024730"/>
    <w:rsid w:val="00055E95"/>
    <w:rsid w:val="0007021F"/>
    <w:rsid w:val="000B2BA5"/>
    <w:rsid w:val="000F2F8C"/>
    <w:rsid w:val="0010006E"/>
    <w:rsid w:val="001045A8"/>
    <w:rsid w:val="00114A91"/>
    <w:rsid w:val="001427E1"/>
    <w:rsid w:val="00150027"/>
    <w:rsid w:val="00157834"/>
    <w:rsid w:val="00163668"/>
    <w:rsid w:val="00171566"/>
    <w:rsid w:val="00174676"/>
    <w:rsid w:val="001755A8"/>
    <w:rsid w:val="00184014"/>
    <w:rsid w:val="00192008"/>
    <w:rsid w:val="001C0E68"/>
    <w:rsid w:val="001C4B6F"/>
    <w:rsid w:val="001C5F45"/>
    <w:rsid w:val="001D0BF1"/>
    <w:rsid w:val="001D5B1F"/>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1D4"/>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3668F"/>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538A"/>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41AE2"/>
    <w:rsid w:val="005469A0"/>
    <w:rsid w:val="0056622F"/>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B59C8"/>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13BC6"/>
    <w:rsid w:val="0092726B"/>
    <w:rsid w:val="009361BA"/>
    <w:rsid w:val="00944F78"/>
    <w:rsid w:val="009510E7"/>
    <w:rsid w:val="00952C89"/>
    <w:rsid w:val="009571D8"/>
    <w:rsid w:val="009650EA"/>
    <w:rsid w:val="0097790C"/>
    <w:rsid w:val="0098506E"/>
    <w:rsid w:val="009A44CE"/>
    <w:rsid w:val="009C4DFC"/>
    <w:rsid w:val="009D44F8"/>
    <w:rsid w:val="009E2297"/>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C7B29"/>
    <w:rsid w:val="00AD360E"/>
    <w:rsid w:val="00AD40FB"/>
    <w:rsid w:val="00AD782D"/>
    <w:rsid w:val="00AE7650"/>
    <w:rsid w:val="00B10EBE"/>
    <w:rsid w:val="00B2361A"/>
    <w:rsid w:val="00B236F1"/>
    <w:rsid w:val="00B35299"/>
    <w:rsid w:val="00B50F99"/>
    <w:rsid w:val="00B51D1B"/>
    <w:rsid w:val="00B540F4"/>
    <w:rsid w:val="00B60FD0"/>
    <w:rsid w:val="00B622DF"/>
    <w:rsid w:val="00B6332A"/>
    <w:rsid w:val="00B81760"/>
    <w:rsid w:val="00B8494C"/>
    <w:rsid w:val="00BA1546"/>
    <w:rsid w:val="00BB4E51"/>
    <w:rsid w:val="00BD431F"/>
    <w:rsid w:val="00BE423E"/>
    <w:rsid w:val="00BF61AC"/>
    <w:rsid w:val="00C03DAD"/>
    <w:rsid w:val="00C13386"/>
    <w:rsid w:val="00C47FA6"/>
    <w:rsid w:val="00C57FC6"/>
    <w:rsid w:val="00C66A7D"/>
    <w:rsid w:val="00C779DA"/>
    <w:rsid w:val="00C814F7"/>
    <w:rsid w:val="00CA4B4D"/>
    <w:rsid w:val="00CB35C3"/>
    <w:rsid w:val="00CD323D"/>
    <w:rsid w:val="00CD338E"/>
    <w:rsid w:val="00CE4030"/>
    <w:rsid w:val="00CE64B3"/>
    <w:rsid w:val="00CF1A49"/>
    <w:rsid w:val="00D0630C"/>
    <w:rsid w:val="00D243A9"/>
    <w:rsid w:val="00D305E5"/>
    <w:rsid w:val="00D37CD3"/>
    <w:rsid w:val="00D65C32"/>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5FFC"/>
    <w:rsid w:val="00E5632B"/>
    <w:rsid w:val="00E70240"/>
    <w:rsid w:val="00E71E6B"/>
    <w:rsid w:val="00E81CC5"/>
    <w:rsid w:val="00E85A87"/>
    <w:rsid w:val="00E85B4A"/>
    <w:rsid w:val="00E92B75"/>
    <w:rsid w:val="00E9528E"/>
    <w:rsid w:val="00EA5099"/>
    <w:rsid w:val="00EC1351"/>
    <w:rsid w:val="00EC4CBF"/>
    <w:rsid w:val="00EE2CA8"/>
    <w:rsid w:val="00EF17E8"/>
    <w:rsid w:val="00EF51D9"/>
    <w:rsid w:val="00F130DD"/>
    <w:rsid w:val="00F24884"/>
    <w:rsid w:val="00F476C4"/>
    <w:rsid w:val="00F556DB"/>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265EC"/>
  <w15:chartTrackingRefBased/>
  <w15:docId w15:val="{9B902E45-493D-415E-AB3C-5067239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4687">
      <w:bodyDiv w:val="1"/>
      <w:marLeft w:val="0"/>
      <w:marRight w:val="0"/>
      <w:marTop w:val="0"/>
      <w:marBottom w:val="0"/>
      <w:divBdr>
        <w:top w:val="none" w:sz="0" w:space="0" w:color="auto"/>
        <w:left w:val="none" w:sz="0" w:space="0" w:color="auto"/>
        <w:bottom w:val="none" w:sz="0" w:space="0" w:color="auto"/>
        <w:right w:val="none" w:sz="0" w:space="0" w:color="auto"/>
      </w:divBdr>
    </w:div>
    <w:div w:id="152065010">
      <w:bodyDiv w:val="1"/>
      <w:marLeft w:val="0"/>
      <w:marRight w:val="0"/>
      <w:marTop w:val="0"/>
      <w:marBottom w:val="0"/>
      <w:divBdr>
        <w:top w:val="none" w:sz="0" w:space="0" w:color="auto"/>
        <w:left w:val="none" w:sz="0" w:space="0" w:color="auto"/>
        <w:bottom w:val="none" w:sz="0" w:space="0" w:color="auto"/>
        <w:right w:val="none" w:sz="0" w:space="0" w:color="auto"/>
      </w:divBdr>
    </w:div>
    <w:div w:id="399983435">
      <w:bodyDiv w:val="1"/>
      <w:marLeft w:val="0"/>
      <w:marRight w:val="0"/>
      <w:marTop w:val="0"/>
      <w:marBottom w:val="0"/>
      <w:divBdr>
        <w:top w:val="none" w:sz="0" w:space="0" w:color="auto"/>
        <w:left w:val="none" w:sz="0" w:space="0" w:color="auto"/>
        <w:bottom w:val="none" w:sz="0" w:space="0" w:color="auto"/>
        <w:right w:val="none" w:sz="0" w:space="0" w:color="auto"/>
      </w:divBdr>
    </w:div>
    <w:div w:id="570194699">
      <w:bodyDiv w:val="1"/>
      <w:marLeft w:val="0"/>
      <w:marRight w:val="0"/>
      <w:marTop w:val="0"/>
      <w:marBottom w:val="0"/>
      <w:divBdr>
        <w:top w:val="none" w:sz="0" w:space="0" w:color="auto"/>
        <w:left w:val="none" w:sz="0" w:space="0" w:color="auto"/>
        <w:bottom w:val="none" w:sz="0" w:space="0" w:color="auto"/>
        <w:right w:val="none" w:sz="0" w:space="0" w:color="auto"/>
      </w:divBdr>
    </w:div>
    <w:div w:id="589893461">
      <w:bodyDiv w:val="1"/>
      <w:marLeft w:val="0"/>
      <w:marRight w:val="0"/>
      <w:marTop w:val="0"/>
      <w:marBottom w:val="0"/>
      <w:divBdr>
        <w:top w:val="none" w:sz="0" w:space="0" w:color="auto"/>
        <w:left w:val="none" w:sz="0" w:space="0" w:color="auto"/>
        <w:bottom w:val="none" w:sz="0" w:space="0" w:color="auto"/>
        <w:right w:val="none" w:sz="0" w:space="0" w:color="auto"/>
      </w:divBdr>
    </w:div>
    <w:div w:id="673455767">
      <w:bodyDiv w:val="1"/>
      <w:marLeft w:val="0"/>
      <w:marRight w:val="0"/>
      <w:marTop w:val="0"/>
      <w:marBottom w:val="0"/>
      <w:divBdr>
        <w:top w:val="none" w:sz="0" w:space="0" w:color="auto"/>
        <w:left w:val="none" w:sz="0" w:space="0" w:color="auto"/>
        <w:bottom w:val="none" w:sz="0" w:space="0" w:color="auto"/>
        <w:right w:val="none" w:sz="0" w:space="0" w:color="auto"/>
      </w:divBdr>
    </w:div>
    <w:div w:id="682635758">
      <w:bodyDiv w:val="1"/>
      <w:marLeft w:val="0"/>
      <w:marRight w:val="0"/>
      <w:marTop w:val="0"/>
      <w:marBottom w:val="0"/>
      <w:divBdr>
        <w:top w:val="none" w:sz="0" w:space="0" w:color="auto"/>
        <w:left w:val="none" w:sz="0" w:space="0" w:color="auto"/>
        <w:bottom w:val="none" w:sz="0" w:space="0" w:color="auto"/>
        <w:right w:val="none" w:sz="0" w:space="0" w:color="auto"/>
      </w:divBdr>
    </w:div>
    <w:div w:id="700932291">
      <w:bodyDiv w:val="1"/>
      <w:marLeft w:val="0"/>
      <w:marRight w:val="0"/>
      <w:marTop w:val="0"/>
      <w:marBottom w:val="0"/>
      <w:divBdr>
        <w:top w:val="none" w:sz="0" w:space="0" w:color="auto"/>
        <w:left w:val="none" w:sz="0" w:space="0" w:color="auto"/>
        <w:bottom w:val="none" w:sz="0" w:space="0" w:color="auto"/>
        <w:right w:val="none" w:sz="0" w:space="0" w:color="auto"/>
      </w:divBdr>
    </w:div>
    <w:div w:id="731660837">
      <w:bodyDiv w:val="1"/>
      <w:marLeft w:val="0"/>
      <w:marRight w:val="0"/>
      <w:marTop w:val="0"/>
      <w:marBottom w:val="0"/>
      <w:divBdr>
        <w:top w:val="none" w:sz="0" w:space="0" w:color="auto"/>
        <w:left w:val="none" w:sz="0" w:space="0" w:color="auto"/>
        <w:bottom w:val="none" w:sz="0" w:space="0" w:color="auto"/>
        <w:right w:val="none" w:sz="0" w:space="0" w:color="auto"/>
      </w:divBdr>
    </w:div>
    <w:div w:id="959215934">
      <w:bodyDiv w:val="1"/>
      <w:marLeft w:val="0"/>
      <w:marRight w:val="0"/>
      <w:marTop w:val="0"/>
      <w:marBottom w:val="0"/>
      <w:divBdr>
        <w:top w:val="none" w:sz="0" w:space="0" w:color="auto"/>
        <w:left w:val="none" w:sz="0" w:space="0" w:color="auto"/>
        <w:bottom w:val="none" w:sz="0" w:space="0" w:color="auto"/>
        <w:right w:val="none" w:sz="0" w:space="0" w:color="auto"/>
      </w:divBdr>
    </w:div>
    <w:div w:id="1216939307">
      <w:bodyDiv w:val="1"/>
      <w:marLeft w:val="0"/>
      <w:marRight w:val="0"/>
      <w:marTop w:val="0"/>
      <w:marBottom w:val="0"/>
      <w:divBdr>
        <w:top w:val="none" w:sz="0" w:space="0" w:color="auto"/>
        <w:left w:val="none" w:sz="0" w:space="0" w:color="auto"/>
        <w:bottom w:val="none" w:sz="0" w:space="0" w:color="auto"/>
        <w:right w:val="none" w:sz="0" w:space="0" w:color="auto"/>
      </w:divBdr>
    </w:div>
    <w:div w:id="1438909695">
      <w:bodyDiv w:val="1"/>
      <w:marLeft w:val="0"/>
      <w:marRight w:val="0"/>
      <w:marTop w:val="0"/>
      <w:marBottom w:val="0"/>
      <w:divBdr>
        <w:top w:val="none" w:sz="0" w:space="0" w:color="auto"/>
        <w:left w:val="none" w:sz="0" w:space="0" w:color="auto"/>
        <w:bottom w:val="none" w:sz="0" w:space="0" w:color="auto"/>
        <w:right w:val="none" w:sz="0" w:space="0" w:color="auto"/>
      </w:divBdr>
    </w:div>
    <w:div w:id="1596092000">
      <w:bodyDiv w:val="1"/>
      <w:marLeft w:val="0"/>
      <w:marRight w:val="0"/>
      <w:marTop w:val="0"/>
      <w:marBottom w:val="0"/>
      <w:divBdr>
        <w:top w:val="none" w:sz="0" w:space="0" w:color="auto"/>
        <w:left w:val="none" w:sz="0" w:space="0" w:color="auto"/>
        <w:bottom w:val="none" w:sz="0" w:space="0" w:color="auto"/>
        <w:right w:val="none" w:sz="0" w:space="0" w:color="auto"/>
      </w:divBdr>
    </w:div>
    <w:div w:id="1717583806">
      <w:bodyDiv w:val="1"/>
      <w:marLeft w:val="0"/>
      <w:marRight w:val="0"/>
      <w:marTop w:val="0"/>
      <w:marBottom w:val="0"/>
      <w:divBdr>
        <w:top w:val="none" w:sz="0" w:space="0" w:color="auto"/>
        <w:left w:val="none" w:sz="0" w:space="0" w:color="auto"/>
        <w:bottom w:val="none" w:sz="0" w:space="0" w:color="auto"/>
        <w:right w:val="none" w:sz="0" w:space="0" w:color="auto"/>
      </w:divBdr>
    </w:div>
    <w:div w:id="1735158552">
      <w:bodyDiv w:val="1"/>
      <w:marLeft w:val="0"/>
      <w:marRight w:val="0"/>
      <w:marTop w:val="0"/>
      <w:marBottom w:val="0"/>
      <w:divBdr>
        <w:top w:val="none" w:sz="0" w:space="0" w:color="auto"/>
        <w:left w:val="none" w:sz="0" w:space="0" w:color="auto"/>
        <w:bottom w:val="none" w:sz="0" w:space="0" w:color="auto"/>
        <w:right w:val="none" w:sz="0" w:space="0" w:color="auto"/>
      </w:divBdr>
    </w:div>
    <w:div w:id="1756172958">
      <w:bodyDiv w:val="1"/>
      <w:marLeft w:val="0"/>
      <w:marRight w:val="0"/>
      <w:marTop w:val="0"/>
      <w:marBottom w:val="0"/>
      <w:divBdr>
        <w:top w:val="none" w:sz="0" w:space="0" w:color="auto"/>
        <w:left w:val="none" w:sz="0" w:space="0" w:color="auto"/>
        <w:bottom w:val="none" w:sz="0" w:space="0" w:color="auto"/>
        <w:right w:val="none" w:sz="0" w:space="0" w:color="auto"/>
      </w:divBdr>
    </w:div>
    <w:div w:id="1845393389">
      <w:bodyDiv w:val="1"/>
      <w:marLeft w:val="0"/>
      <w:marRight w:val="0"/>
      <w:marTop w:val="0"/>
      <w:marBottom w:val="0"/>
      <w:divBdr>
        <w:top w:val="none" w:sz="0" w:space="0" w:color="auto"/>
        <w:left w:val="none" w:sz="0" w:space="0" w:color="auto"/>
        <w:bottom w:val="none" w:sz="0" w:space="0" w:color="auto"/>
        <w:right w:val="none" w:sz="0" w:space="0" w:color="auto"/>
      </w:divBdr>
    </w:div>
    <w:div w:id="2062558733">
      <w:bodyDiv w:val="1"/>
      <w:marLeft w:val="0"/>
      <w:marRight w:val="0"/>
      <w:marTop w:val="0"/>
      <w:marBottom w:val="0"/>
      <w:divBdr>
        <w:top w:val="none" w:sz="0" w:space="0" w:color="auto"/>
        <w:left w:val="none" w:sz="0" w:space="0" w:color="auto"/>
        <w:bottom w:val="none" w:sz="0" w:space="0" w:color="auto"/>
        <w:right w:val="none" w:sz="0" w:space="0" w:color="auto"/>
      </w:divBdr>
    </w:div>
    <w:div w:id="213228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363E8A7C54E50923D169BDF7E5AD0"/>
        <w:category>
          <w:name w:val="General"/>
          <w:gallery w:val="placeholder"/>
        </w:category>
        <w:types>
          <w:type w:val="bbPlcHdr"/>
        </w:types>
        <w:behaviors>
          <w:behavior w:val="content"/>
        </w:behaviors>
        <w:guid w:val="{D9797DCD-68C2-4774-9A45-BB851878F9EE}"/>
      </w:docPartPr>
      <w:docPartBody>
        <w:p w:rsidR="00EE35D0" w:rsidRDefault="00924F6E">
          <w:pPr>
            <w:pStyle w:val="1CB363E8A7C54E50923D169BDF7E5AD0"/>
          </w:pPr>
          <w:r w:rsidRPr="00CF1A49">
            <w:t>Address</w:t>
          </w:r>
        </w:p>
      </w:docPartBody>
    </w:docPart>
    <w:docPart>
      <w:docPartPr>
        <w:name w:val="6F956A32861E412DB00AD3299179D58C"/>
        <w:category>
          <w:name w:val="General"/>
          <w:gallery w:val="placeholder"/>
        </w:category>
        <w:types>
          <w:type w:val="bbPlcHdr"/>
        </w:types>
        <w:behaviors>
          <w:behavior w:val="content"/>
        </w:behaviors>
        <w:guid w:val="{8C0217BE-3FFB-4728-9839-70917BAAF76B}"/>
      </w:docPartPr>
      <w:docPartBody>
        <w:p w:rsidR="00EE35D0" w:rsidRDefault="00924F6E">
          <w:pPr>
            <w:pStyle w:val="6F956A32861E412DB00AD3299179D58C"/>
          </w:pPr>
          <w:r w:rsidRPr="00CF1A49">
            <w:t>·</w:t>
          </w:r>
        </w:p>
      </w:docPartBody>
    </w:docPart>
    <w:docPart>
      <w:docPartPr>
        <w:name w:val="7BCE73344270477DB68C70C5FC2D6658"/>
        <w:category>
          <w:name w:val="General"/>
          <w:gallery w:val="placeholder"/>
        </w:category>
        <w:types>
          <w:type w:val="bbPlcHdr"/>
        </w:types>
        <w:behaviors>
          <w:behavior w:val="content"/>
        </w:behaviors>
        <w:guid w:val="{F99F6FFE-24C5-45C7-B42D-978F796FF1E2}"/>
      </w:docPartPr>
      <w:docPartBody>
        <w:p w:rsidR="00EE35D0" w:rsidRDefault="00924F6E">
          <w:pPr>
            <w:pStyle w:val="7BCE73344270477DB68C70C5FC2D6658"/>
          </w:pPr>
          <w:r w:rsidRPr="00CF1A49">
            <w:t>Phone</w:t>
          </w:r>
        </w:p>
      </w:docPartBody>
    </w:docPart>
    <w:docPart>
      <w:docPartPr>
        <w:name w:val="02AE4964871846F68F0DD2F2F18446CC"/>
        <w:category>
          <w:name w:val="General"/>
          <w:gallery w:val="placeholder"/>
        </w:category>
        <w:types>
          <w:type w:val="bbPlcHdr"/>
        </w:types>
        <w:behaviors>
          <w:behavior w:val="content"/>
        </w:behaviors>
        <w:guid w:val="{F56B77BF-9F91-4EB4-8FC1-B29BAA1EC9CC}"/>
      </w:docPartPr>
      <w:docPartBody>
        <w:p w:rsidR="00EE35D0" w:rsidRDefault="00924F6E">
          <w:pPr>
            <w:pStyle w:val="02AE4964871846F68F0DD2F2F18446CC"/>
          </w:pPr>
          <w:r w:rsidRPr="00CF1A49">
            <w:t>Email</w:t>
          </w:r>
        </w:p>
      </w:docPartBody>
    </w:docPart>
    <w:docPart>
      <w:docPartPr>
        <w:name w:val="F38779A9919B4A2187C9C4AFAF84A6C6"/>
        <w:category>
          <w:name w:val="General"/>
          <w:gallery w:val="placeholder"/>
        </w:category>
        <w:types>
          <w:type w:val="bbPlcHdr"/>
        </w:types>
        <w:behaviors>
          <w:behavior w:val="content"/>
        </w:behaviors>
        <w:guid w:val="{E94C3374-7403-4234-BC02-23AD76415C2A}"/>
      </w:docPartPr>
      <w:docPartBody>
        <w:p w:rsidR="00EE35D0" w:rsidRDefault="00924F6E">
          <w:pPr>
            <w:pStyle w:val="F38779A9919B4A2187C9C4AFAF84A6C6"/>
          </w:pPr>
          <w:r w:rsidRPr="00CF1A49">
            <w:t>·</w:t>
          </w:r>
        </w:p>
      </w:docPartBody>
    </w:docPart>
    <w:docPart>
      <w:docPartPr>
        <w:name w:val="0E1583BE7FC84D2ABBEAD87968C648A2"/>
        <w:category>
          <w:name w:val="General"/>
          <w:gallery w:val="placeholder"/>
        </w:category>
        <w:types>
          <w:type w:val="bbPlcHdr"/>
        </w:types>
        <w:behaviors>
          <w:behavior w:val="content"/>
        </w:behaviors>
        <w:guid w:val="{616DA6D9-3732-4345-9810-3FF8DCF5C098}"/>
      </w:docPartPr>
      <w:docPartBody>
        <w:p w:rsidR="00EE35D0" w:rsidRDefault="00924F6E">
          <w:pPr>
            <w:pStyle w:val="0E1583BE7FC84D2ABBEAD87968C648A2"/>
          </w:pPr>
          <w:r w:rsidRPr="00CF1A49">
            <w:t>LinkedIn Profile</w:t>
          </w:r>
        </w:p>
      </w:docPartBody>
    </w:docPart>
    <w:docPart>
      <w:docPartPr>
        <w:name w:val="29200281FC5F49CAB1685C4433614D0F"/>
        <w:category>
          <w:name w:val="General"/>
          <w:gallery w:val="placeholder"/>
        </w:category>
        <w:types>
          <w:type w:val="bbPlcHdr"/>
        </w:types>
        <w:behaviors>
          <w:behavior w:val="content"/>
        </w:behaviors>
        <w:guid w:val="{962CB677-629F-466D-8F8E-06F7AA3D70A0}"/>
      </w:docPartPr>
      <w:docPartBody>
        <w:p w:rsidR="00EE35D0" w:rsidRDefault="00924F6E">
          <w:pPr>
            <w:pStyle w:val="29200281FC5F49CAB1685C4433614D0F"/>
          </w:pPr>
          <w:r w:rsidRPr="00CF1A49">
            <w:t>Experience</w:t>
          </w:r>
        </w:p>
      </w:docPartBody>
    </w:docPart>
    <w:docPart>
      <w:docPartPr>
        <w:name w:val="2D35F04277B2433EB97520C77C8AD607"/>
        <w:category>
          <w:name w:val="General"/>
          <w:gallery w:val="placeholder"/>
        </w:category>
        <w:types>
          <w:type w:val="bbPlcHdr"/>
        </w:types>
        <w:behaviors>
          <w:behavior w:val="content"/>
        </w:behaviors>
        <w:guid w:val="{6D5A0C56-BE22-4098-A3DE-3704FE375004}"/>
      </w:docPartPr>
      <w:docPartBody>
        <w:p w:rsidR="00EE35D0" w:rsidRDefault="00924F6E">
          <w:pPr>
            <w:pStyle w:val="2D35F04277B2433EB97520C77C8AD607"/>
          </w:pPr>
          <w:r w:rsidRPr="00CF1A49">
            <w:t>Dates From</w:t>
          </w:r>
        </w:p>
      </w:docPartBody>
    </w:docPart>
    <w:docPart>
      <w:docPartPr>
        <w:name w:val="F790644D9CAC44B8AA1BB371D4D11704"/>
        <w:category>
          <w:name w:val="General"/>
          <w:gallery w:val="placeholder"/>
        </w:category>
        <w:types>
          <w:type w:val="bbPlcHdr"/>
        </w:types>
        <w:behaviors>
          <w:behavior w:val="content"/>
        </w:behaviors>
        <w:guid w:val="{BC6BB0CB-26E8-42B4-A92D-B69402B4A2C3}"/>
      </w:docPartPr>
      <w:docPartBody>
        <w:p w:rsidR="00EE35D0" w:rsidRDefault="00924F6E">
          <w:pPr>
            <w:pStyle w:val="F790644D9CAC44B8AA1BB371D4D11704"/>
          </w:pPr>
          <w:r w:rsidRPr="00CF1A49">
            <w:t>To</w:t>
          </w:r>
        </w:p>
      </w:docPartBody>
    </w:docPart>
    <w:docPart>
      <w:docPartPr>
        <w:name w:val="D4783E97169C4EC58E8DEB77FB94EFD6"/>
        <w:category>
          <w:name w:val="General"/>
          <w:gallery w:val="placeholder"/>
        </w:category>
        <w:types>
          <w:type w:val="bbPlcHdr"/>
        </w:types>
        <w:behaviors>
          <w:behavior w:val="content"/>
        </w:behaviors>
        <w:guid w:val="{943F7E9D-BA7C-4E24-9903-A710426BC527}"/>
      </w:docPartPr>
      <w:docPartBody>
        <w:p w:rsidR="00EE35D0" w:rsidRDefault="00924F6E">
          <w:pPr>
            <w:pStyle w:val="D4783E97169C4EC58E8DEB77FB94EFD6"/>
          </w:pPr>
          <w:r w:rsidRPr="00CF1A49">
            <w:t>Job Title</w:t>
          </w:r>
        </w:p>
      </w:docPartBody>
    </w:docPart>
    <w:docPart>
      <w:docPartPr>
        <w:name w:val="2108E3248ECF4FBD8ACCB690A902A729"/>
        <w:category>
          <w:name w:val="General"/>
          <w:gallery w:val="placeholder"/>
        </w:category>
        <w:types>
          <w:type w:val="bbPlcHdr"/>
        </w:types>
        <w:behaviors>
          <w:behavior w:val="content"/>
        </w:behaviors>
        <w:guid w:val="{D5E6B122-E57F-47E4-ABA2-7DFAB3A589DC}"/>
      </w:docPartPr>
      <w:docPartBody>
        <w:p w:rsidR="00EE35D0" w:rsidRDefault="00924F6E">
          <w:pPr>
            <w:pStyle w:val="2108E3248ECF4FBD8ACCB690A902A729"/>
          </w:pPr>
          <w:r w:rsidRPr="00CF1A49">
            <w:rPr>
              <w:rStyle w:val="SubtleReference"/>
            </w:rPr>
            <w:t>Company</w:t>
          </w:r>
        </w:p>
      </w:docPartBody>
    </w:docPart>
    <w:docPart>
      <w:docPartPr>
        <w:name w:val="87164AAE4C2C48768B7CDDCA4EFC0638"/>
        <w:category>
          <w:name w:val="General"/>
          <w:gallery w:val="placeholder"/>
        </w:category>
        <w:types>
          <w:type w:val="bbPlcHdr"/>
        </w:types>
        <w:behaviors>
          <w:behavior w:val="content"/>
        </w:behaviors>
        <w:guid w:val="{D9993622-8D29-44A6-95ED-99283CAB40B5}"/>
      </w:docPartPr>
      <w:docPartBody>
        <w:p w:rsidR="00EE35D0" w:rsidRDefault="00924F6E">
          <w:pPr>
            <w:pStyle w:val="87164AAE4C2C48768B7CDDCA4EFC0638"/>
          </w:pPr>
          <w:r w:rsidRPr="00CF1A49">
            <w:t>Dates From</w:t>
          </w:r>
        </w:p>
      </w:docPartBody>
    </w:docPart>
    <w:docPart>
      <w:docPartPr>
        <w:name w:val="53247DCAD2A2412A8676D0D962BF8FAF"/>
        <w:category>
          <w:name w:val="General"/>
          <w:gallery w:val="placeholder"/>
        </w:category>
        <w:types>
          <w:type w:val="bbPlcHdr"/>
        </w:types>
        <w:behaviors>
          <w:behavior w:val="content"/>
        </w:behaviors>
        <w:guid w:val="{F9DFFEEE-18D1-444C-8E05-BEF978E1BDB4}"/>
      </w:docPartPr>
      <w:docPartBody>
        <w:p w:rsidR="00EE35D0" w:rsidRDefault="00924F6E">
          <w:pPr>
            <w:pStyle w:val="53247DCAD2A2412A8676D0D962BF8FAF"/>
          </w:pPr>
          <w:r w:rsidRPr="00CF1A49">
            <w:t>To</w:t>
          </w:r>
        </w:p>
      </w:docPartBody>
    </w:docPart>
    <w:docPart>
      <w:docPartPr>
        <w:name w:val="C02D80A429FA461FAF53F8F0EE7F13DB"/>
        <w:category>
          <w:name w:val="General"/>
          <w:gallery w:val="placeholder"/>
        </w:category>
        <w:types>
          <w:type w:val="bbPlcHdr"/>
        </w:types>
        <w:behaviors>
          <w:behavior w:val="content"/>
        </w:behaviors>
        <w:guid w:val="{5341A475-FD4B-4FFD-B0E7-7258A3B84FB1}"/>
      </w:docPartPr>
      <w:docPartBody>
        <w:p w:rsidR="00EE35D0" w:rsidRDefault="00924F6E">
          <w:pPr>
            <w:pStyle w:val="C02D80A429FA461FAF53F8F0EE7F13DB"/>
          </w:pPr>
          <w:r w:rsidRPr="00CF1A49">
            <w:t>Job Title</w:t>
          </w:r>
        </w:p>
      </w:docPartBody>
    </w:docPart>
    <w:docPart>
      <w:docPartPr>
        <w:name w:val="9FBDB66AA47241E58428E10940EDA0D4"/>
        <w:category>
          <w:name w:val="General"/>
          <w:gallery w:val="placeholder"/>
        </w:category>
        <w:types>
          <w:type w:val="bbPlcHdr"/>
        </w:types>
        <w:behaviors>
          <w:behavior w:val="content"/>
        </w:behaviors>
        <w:guid w:val="{3C5D9927-DEEB-4103-A7FC-37CC54DD83D9}"/>
      </w:docPartPr>
      <w:docPartBody>
        <w:p w:rsidR="00EE35D0" w:rsidRDefault="00924F6E">
          <w:pPr>
            <w:pStyle w:val="9FBDB66AA47241E58428E10940EDA0D4"/>
          </w:pPr>
          <w:r w:rsidRPr="00CF1A49">
            <w:rPr>
              <w:rStyle w:val="SubtleReference"/>
            </w:rPr>
            <w:t>Company</w:t>
          </w:r>
        </w:p>
      </w:docPartBody>
    </w:docPart>
    <w:docPart>
      <w:docPartPr>
        <w:name w:val="4D1481B1B02C4DD5B056D87C2ED53FBD"/>
        <w:category>
          <w:name w:val="General"/>
          <w:gallery w:val="placeholder"/>
        </w:category>
        <w:types>
          <w:type w:val="bbPlcHdr"/>
        </w:types>
        <w:behaviors>
          <w:behavior w:val="content"/>
        </w:behaviors>
        <w:guid w:val="{51603FA1-7012-47C4-A30A-431354F9130B}"/>
      </w:docPartPr>
      <w:docPartBody>
        <w:p w:rsidR="00EE35D0" w:rsidRDefault="00924F6E">
          <w:pPr>
            <w:pStyle w:val="4D1481B1B02C4DD5B056D87C2ED53FBD"/>
          </w:pPr>
          <w:r w:rsidRPr="00CF1A49">
            <w:t>Education</w:t>
          </w:r>
        </w:p>
      </w:docPartBody>
    </w:docPart>
    <w:docPart>
      <w:docPartPr>
        <w:name w:val="4D8B61D162884FACAE9FDF2D45EDF8E1"/>
        <w:category>
          <w:name w:val="General"/>
          <w:gallery w:val="placeholder"/>
        </w:category>
        <w:types>
          <w:type w:val="bbPlcHdr"/>
        </w:types>
        <w:behaviors>
          <w:behavior w:val="content"/>
        </w:behaviors>
        <w:guid w:val="{4C4983C3-7C5C-411A-B7F2-480E71A23E07}"/>
      </w:docPartPr>
      <w:docPartBody>
        <w:p w:rsidR="00EE35D0" w:rsidRDefault="00924F6E">
          <w:pPr>
            <w:pStyle w:val="4D8B61D162884FACAE9FDF2D45EDF8E1"/>
          </w:pPr>
          <w:r w:rsidRPr="00CF1A49">
            <w:t>Skills</w:t>
          </w:r>
        </w:p>
      </w:docPartBody>
    </w:docPart>
    <w:docPart>
      <w:docPartPr>
        <w:name w:val="ECD9E4D5FBC4450CB83162C9416E6C7F"/>
        <w:category>
          <w:name w:val="General"/>
          <w:gallery w:val="placeholder"/>
        </w:category>
        <w:types>
          <w:type w:val="bbPlcHdr"/>
        </w:types>
        <w:behaviors>
          <w:behavior w:val="content"/>
        </w:behaviors>
        <w:guid w:val="{D2D02151-EC73-45E7-9B1B-40B841DE16BF}"/>
      </w:docPartPr>
      <w:docPartBody>
        <w:p w:rsidR="00EE35D0" w:rsidRDefault="001C14ED" w:rsidP="001C14ED">
          <w:pPr>
            <w:pStyle w:val="ECD9E4D5FBC4450CB83162C9416E6C7F"/>
          </w:pPr>
          <w:r w:rsidRPr="00CF1A49">
            <w:t>Dates From</w:t>
          </w:r>
        </w:p>
      </w:docPartBody>
    </w:docPart>
    <w:docPart>
      <w:docPartPr>
        <w:name w:val="F870CBF01CD24B23B7A1131E4233FE30"/>
        <w:category>
          <w:name w:val="General"/>
          <w:gallery w:val="placeholder"/>
        </w:category>
        <w:types>
          <w:type w:val="bbPlcHdr"/>
        </w:types>
        <w:behaviors>
          <w:behavior w:val="content"/>
        </w:behaviors>
        <w:guid w:val="{EAACB8FD-C878-4B5C-A022-88C524D5F2E3}"/>
      </w:docPartPr>
      <w:docPartBody>
        <w:p w:rsidR="00EE35D0" w:rsidRDefault="001C14ED" w:rsidP="001C14ED">
          <w:pPr>
            <w:pStyle w:val="F870CBF01CD24B23B7A1131E4233FE30"/>
          </w:pPr>
          <w:r w:rsidRPr="00CF1A49">
            <w:t>To</w:t>
          </w:r>
        </w:p>
      </w:docPartBody>
    </w:docPart>
    <w:docPart>
      <w:docPartPr>
        <w:name w:val="EE28148543DA4728901068A897BBD599"/>
        <w:category>
          <w:name w:val="General"/>
          <w:gallery w:val="placeholder"/>
        </w:category>
        <w:types>
          <w:type w:val="bbPlcHdr"/>
        </w:types>
        <w:behaviors>
          <w:behavior w:val="content"/>
        </w:behaviors>
        <w:guid w:val="{DD7A15A1-1356-48EF-912E-E9B07943C352}"/>
      </w:docPartPr>
      <w:docPartBody>
        <w:p w:rsidR="00EE35D0" w:rsidRDefault="001C14ED" w:rsidP="001C14ED">
          <w:pPr>
            <w:pStyle w:val="EE28148543DA4728901068A897BBD599"/>
          </w:pPr>
          <w:r w:rsidRPr="00CF1A49">
            <w:t>Job Title</w:t>
          </w:r>
        </w:p>
      </w:docPartBody>
    </w:docPart>
    <w:docPart>
      <w:docPartPr>
        <w:name w:val="2A60EB85E15A4C57AE2F3F941E35C767"/>
        <w:category>
          <w:name w:val="General"/>
          <w:gallery w:val="placeholder"/>
        </w:category>
        <w:types>
          <w:type w:val="bbPlcHdr"/>
        </w:types>
        <w:behaviors>
          <w:behavior w:val="content"/>
        </w:behaviors>
        <w:guid w:val="{FDB70C45-F8C9-4365-85BA-CB43773751AA}"/>
      </w:docPartPr>
      <w:docPartBody>
        <w:p w:rsidR="00EE35D0" w:rsidRDefault="001C14ED" w:rsidP="001C14ED">
          <w:pPr>
            <w:pStyle w:val="2A60EB85E15A4C57AE2F3F941E35C767"/>
          </w:pPr>
          <w:r w:rsidRPr="00CF1A49">
            <w:rPr>
              <w:rStyle w:val="SubtleReference"/>
            </w:rPr>
            <w:t>Company</w:t>
          </w:r>
        </w:p>
      </w:docPartBody>
    </w:docPart>
    <w:docPart>
      <w:docPartPr>
        <w:name w:val="0AD36DDBB32241479FF9418D27E6FEE4"/>
        <w:category>
          <w:name w:val="General"/>
          <w:gallery w:val="placeholder"/>
        </w:category>
        <w:types>
          <w:type w:val="bbPlcHdr"/>
        </w:types>
        <w:behaviors>
          <w:behavior w:val="content"/>
        </w:behaviors>
        <w:guid w:val="{D7DAE42D-2B38-491D-A9B4-42F744E2219B}"/>
      </w:docPartPr>
      <w:docPartBody>
        <w:p w:rsidR="00EE35D0" w:rsidRDefault="001C14ED" w:rsidP="001C14ED">
          <w:pPr>
            <w:pStyle w:val="0AD36DDBB32241479FF9418D27E6FEE4"/>
          </w:pPr>
          <w:r w:rsidRPr="00CF1A49">
            <w:t>Dates From</w:t>
          </w:r>
        </w:p>
      </w:docPartBody>
    </w:docPart>
    <w:docPart>
      <w:docPartPr>
        <w:name w:val="1D7418FFA0B04A69880B4E9DB25DE4A6"/>
        <w:category>
          <w:name w:val="General"/>
          <w:gallery w:val="placeholder"/>
        </w:category>
        <w:types>
          <w:type w:val="bbPlcHdr"/>
        </w:types>
        <w:behaviors>
          <w:behavior w:val="content"/>
        </w:behaviors>
        <w:guid w:val="{CE5D7906-B417-4A1F-84E7-C0F66E6C5CB2}"/>
      </w:docPartPr>
      <w:docPartBody>
        <w:p w:rsidR="00EE35D0" w:rsidRDefault="001C14ED" w:rsidP="001C14ED">
          <w:pPr>
            <w:pStyle w:val="1D7418FFA0B04A69880B4E9DB25DE4A6"/>
          </w:pPr>
          <w:r w:rsidRPr="00CF1A49">
            <w:t>To</w:t>
          </w:r>
        </w:p>
      </w:docPartBody>
    </w:docPart>
    <w:docPart>
      <w:docPartPr>
        <w:name w:val="B32D9C13186043BE9817A46D00405210"/>
        <w:category>
          <w:name w:val="General"/>
          <w:gallery w:val="placeholder"/>
        </w:category>
        <w:types>
          <w:type w:val="bbPlcHdr"/>
        </w:types>
        <w:behaviors>
          <w:behavior w:val="content"/>
        </w:behaviors>
        <w:guid w:val="{5C46BF31-AC69-4A8C-8582-E7C758586674}"/>
      </w:docPartPr>
      <w:docPartBody>
        <w:p w:rsidR="00EE35D0" w:rsidRDefault="001C14ED" w:rsidP="001C14ED">
          <w:pPr>
            <w:pStyle w:val="B32D9C13186043BE9817A46D00405210"/>
          </w:pPr>
          <w:r w:rsidRPr="00CF1A49">
            <w:t>Job Title</w:t>
          </w:r>
        </w:p>
      </w:docPartBody>
    </w:docPart>
    <w:docPart>
      <w:docPartPr>
        <w:name w:val="744E4DF018034632B5103C6A9F41CC93"/>
        <w:category>
          <w:name w:val="General"/>
          <w:gallery w:val="placeholder"/>
        </w:category>
        <w:types>
          <w:type w:val="bbPlcHdr"/>
        </w:types>
        <w:behaviors>
          <w:behavior w:val="content"/>
        </w:behaviors>
        <w:guid w:val="{DA72A607-9928-457F-A0DF-6289C901EA82}"/>
      </w:docPartPr>
      <w:docPartBody>
        <w:p w:rsidR="00EE35D0" w:rsidRDefault="001C14ED" w:rsidP="001C14ED">
          <w:pPr>
            <w:pStyle w:val="744E4DF018034632B5103C6A9F41CC93"/>
          </w:pPr>
          <w:r w:rsidRPr="00CF1A49">
            <w:rPr>
              <w:rStyle w:val="SubtleReference"/>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ED"/>
    <w:rsid w:val="00050EA7"/>
    <w:rsid w:val="001C14ED"/>
    <w:rsid w:val="00924F6E"/>
    <w:rsid w:val="00D71EC3"/>
    <w:rsid w:val="00E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A1DBCE7054DE98B18E01F2D4A1959">
    <w:name w:val="625A1DBCE7054DE98B18E01F2D4A1959"/>
  </w:style>
  <w:style w:type="character" w:styleId="IntenseEmphasis">
    <w:name w:val="Intense Emphasis"/>
    <w:basedOn w:val="DefaultParagraphFont"/>
    <w:uiPriority w:val="2"/>
    <w:rPr>
      <w:b/>
      <w:iCs/>
      <w:color w:val="262626" w:themeColor="text1" w:themeTint="D9"/>
    </w:rPr>
  </w:style>
  <w:style w:type="paragraph" w:customStyle="1" w:styleId="CA6DF94C0DAA4874946ADEA6E4B2B985">
    <w:name w:val="CA6DF94C0DAA4874946ADEA6E4B2B985"/>
  </w:style>
  <w:style w:type="paragraph" w:customStyle="1" w:styleId="1CB363E8A7C54E50923D169BDF7E5AD0">
    <w:name w:val="1CB363E8A7C54E50923D169BDF7E5AD0"/>
  </w:style>
  <w:style w:type="paragraph" w:customStyle="1" w:styleId="6F956A32861E412DB00AD3299179D58C">
    <w:name w:val="6F956A32861E412DB00AD3299179D58C"/>
  </w:style>
  <w:style w:type="paragraph" w:customStyle="1" w:styleId="7BCE73344270477DB68C70C5FC2D6658">
    <w:name w:val="7BCE73344270477DB68C70C5FC2D6658"/>
  </w:style>
  <w:style w:type="paragraph" w:customStyle="1" w:styleId="02AE4964871846F68F0DD2F2F18446CC">
    <w:name w:val="02AE4964871846F68F0DD2F2F18446CC"/>
  </w:style>
  <w:style w:type="paragraph" w:customStyle="1" w:styleId="F38779A9919B4A2187C9C4AFAF84A6C6">
    <w:name w:val="F38779A9919B4A2187C9C4AFAF84A6C6"/>
  </w:style>
  <w:style w:type="paragraph" w:customStyle="1" w:styleId="0E1583BE7FC84D2ABBEAD87968C648A2">
    <w:name w:val="0E1583BE7FC84D2ABBEAD87968C648A2"/>
  </w:style>
  <w:style w:type="paragraph" w:customStyle="1" w:styleId="2AFBDDCBAB7046A78EFB0D9C14E17908">
    <w:name w:val="2AFBDDCBAB7046A78EFB0D9C14E17908"/>
  </w:style>
  <w:style w:type="paragraph" w:customStyle="1" w:styleId="5E0D1831DF62438B86B56276A97C8FED">
    <w:name w:val="5E0D1831DF62438B86B56276A97C8FED"/>
  </w:style>
  <w:style w:type="paragraph" w:customStyle="1" w:styleId="EC2F48D42E754BED9A9DA3CB8CC6182D">
    <w:name w:val="EC2F48D42E754BED9A9DA3CB8CC6182D"/>
  </w:style>
  <w:style w:type="paragraph" w:customStyle="1" w:styleId="29200281FC5F49CAB1685C4433614D0F">
    <w:name w:val="29200281FC5F49CAB1685C4433614D0F"/>
  </w:style>
  <w:style w:type="paragraph" w:customStyle="1" w:styleId="2D35F04277B2433EB97520C77C8AD607">
    <w:name w:val="2D35F04277B2433EB97520C77C8AD607"/>
  </w:style>
  <w:style w:type="paragraph" w:customStyle="1" w:styleId="F790644D9CAC44B8AA1BB371D4D11704">
    <w:name w:val="F790644D9CAC44B8AA1BB371D4D11704"/>
  </w:style>
  <w:style w:type="paragraph" w:customStyle="1" w:styleId="D4783E97169C4EC58E8DEB77FB94EFD6">
    <w:name w:val="D4783E97169C4EC58E8DEB77FB94EFD6"/>
  </w:style>
  <w:style w:type="character" w:styleId="SubtleReference">
    <w:name w:val="Subtle Reference"/>
    <w:basedOn w:val="DefaultParagraphFont"/>
    <w:uiPriority w:val="10"/>
    <w:qFormat/>
    <w:rsid w:val="001C14ED"/>
    <w:rPr>
      <w:b/>
      <w:caps w:val="0"/>
      <w:smallCaps/>
      <w:color w:val="595959" w:themeColor="text1" w:themeTint="A6"/>
    </w:rPr>
  </w:style>
  <w:style w:type="paragraph" w:customStyle="1" w:styleId="2108E3248ECF4FBD8ACCB690A902A729">
    <w:name w:val="2108E3248ECF4FBD8ACCB690A902A729"/>
  </w:style>
  <w:style w:type="paragraph" w:customStyle="1" w:styleId="A519DE591CC746DAB8723EA0249D879E">
    <w:name w:val="A519DE591CC746DAB8723EA0249D879E"/>
  </w:style>
  <w:style w:type="paragraph" w:customStyle="1" w:styleId="87164AAE4C2C48768B7CDDCA4EFC0638">
    <w:name w:val="87164AAE4C2C48768B7CDDCA4EFC0638"/>
  </w:style>
  <w:style w:type="paragraph" w:customStyle="1" w:styleId="53247DCAD2A2412A8676D0D962BF8FAF">
    <w:name w:val="53247DCAD2A2412A8676D0D962BF8FAF"/>
  </w:style>
  <w:style w:type="paragraph" w:customStyle="1" w:styleId="C02D80A429FA461FAF53F8F0EE7F13DB">
    <w:name w:val="C02D80A429FA461FAF53F8F0EE7F13DB"/>
  </w:style>
  <w:style w:type="paragraph" w:customStyle="1" w:styleId="9FBDB66AA47241E58428E10940EDA0D4">
    <w:name w:val="9FBDB66AA47241E58428E10940EDA0D4"/>
  </w:style>
  <w:style w:type="paragraph" w:customStyle="1" w:styleId="481DC5621F044D8F9292DD1A1BE4CB1D">
    <w:name w:val="481DC5621F044D8F9292DD1A1BE4CB1D"/>
  </w:style>
  <w:style w:type="paragraph" w:customStyle="1" w:styleId="4D1481B1B02C4DD5B056D87C2ED53FBD">
    <w:name w:val="4D1481B1B02C4DD5B056D87C2ED53FBD"/>
  </w:style>
  <w:style w:type="paragraph" w:customStyle="1" w:styleId="923B7926B1C2480598FA617E126A8C20">
    <w:name w:val="923B7926B1C2480598FA617E126A8C20"/>
  </w:style>
  <w:style w:type="paragraph" w:customStyle="1" w:styleId="7AA50229B1BC410C88A962101B191DE1">
    <w:name w:val="7AA50229B1BC410C88A962101B191DE1"/>
  </w:style>
  <w:style w:type="paragraph" w:customStyle="1" w:styleId="F52F05D513814290B255B119CDA57342">
    <w:name w:val="F52F05D513814290B255B119CDA57342"/>
  </w:style>
  <w:style w:type="paragraph" w:customStyle="1" w:styleId="F1566A6A05D44FDDA1CF4BF07D5FE084">
    <w:name w:val="F1566A6A05D44FDDA1CF4BF07D5FE084"/>
  </w:style>
  <w:style w:type="paragraph" w:customStyle="1" w:styleId="7E3E3B48CB12478E95866737C1C37056">
    <w:name w:val="7E3E3B48CB12478E95866737C1C37056"/>
  </w:style>
  <w:style w:type="paragraph" w:customStyle="1" w:styleId="1D218BACC4884A668EA56428BA956608">
    <w:name w:val="1D218BACC4884A668EA56428BA956608"/>
  </w:style>
  <w:style w:type="paragraph" w:customStyle="1" w:styleId="1FCE6536A97C4A4195E24806C89721C4">
    <w:name w:val="1FCE6536A97C4A4195E24806C89721C4"/>
  </w:style>
  <w:style w:type="paragraph" w:customStyle="1" w:styleId="3280910FE3EA4CFCA9960691DD71875B">
    <w:name w:val="3280910FE3EA4CFCA9960691DD71875B"/>
  </w:style>
  <w:style w:type="paragraph" w:customStyle="1" w:styleId="92F6A932E281445C992C37952DEDB1FA">
    <w:name w:val="92F6A932E281445C992C37952DEDB1FA"/>
  </w:style>
  <w:style w:type="paragraph" w:customStyle="1" w:styleId="E6897ECF214B4B5CBB8269E94E9A568C">
    <w:name w:val="E6897ECF214B4B5CBB8269E94E9A568C"/>
  </w:style>
  <w:style w:type="paragraph" w:customStyle="1" w:styleId="4D8B61D162884FACAE9FDF2D45EDF8E1">
    <w:name w:val="4D8B61D162884FACAE9FDF2D45EDF8E1"/>
  </w:style>
  <w:style w:type="paragraph" w:customStyle="1" w:styleId="036ECE91D31E4566A39F097FA35A56BB">
    <w:name w:val="036ECE91D31E4566A39F097FA35A56BB"/>
  </w:style>
  <w:style w:type="paragraph" w:customStyle="1" w:styleId="3BA15D12FB8E45CAA1346BF2A613C471">
    <w:name w:val="3BA15D12FB8E45CAA1346BF2A613C471"/>
  </w:style>
  <w:style w:type="paragraph" w:customStyle="1" w:styleId="541495B438C344F0B6F2B22476A9D587">
    <w:name w:val="541495B438C344F0B6F2B22476A9D587"/>
  </w:style>
  <w:style w:type="paragraph" w:customStyle="1" w:styleId="F5CC8D126F2645B7B1EE54F78BD17379">
    <w:name w:val="F5CC8D126F2645B7B1EE54F78BD17379"/>
  </w:style>
  <w:style w:type="paragraph" w:customStyle="1" w:styleId="3AB83EA8502541A2881F540C9741033A">
    <w:name w:val="3AB83EA8502541A2881F540C9741033A"/>
  </w:style>
  <w:style w:type="paragraph" w:customStyle="1" w:styleId="5DFF20CA232A4E39939C3425F42AA69D">
    <w:name w:val="5DFF20CA232A4E39939C3425F42AA69D"/>
  </w:style>
  <w:style w:type="paragraph" w:customStyle="1" w:styleId="5205AE4CC069425DAB05CFDD7093526B">
    <w:name w:val="5205AE4CC069425DAB05CFDD7093526B"/>
  </w:style>
  <w:style w:type="paragraph" w:customStyle="1" w:styleId="ECD9E4D5FBC4450CB83162C9416E6C7F">
    <w:name w:val="ECD9E4D5FBC4450CB83162C9416E6C7F"/>
    <w:rsid w:val="001C14ED"/>
  </w:style>
  <w:style w:type="paragraph" w:customStyle="1" w:styleId="F870CBF01CD24B23B7A1131E4233FE30">
    <w:name w:val="F870CBF01CD24B23B7A1131E4233FE30"/>
    <w:rsid w:val="001C14ED"/>
  </w:style>
  <w:style w:type="paragraph" w:customStyle="1" w:styleId="EE28148543DA4728901068A897BBD599">
    <w:name w:val="EE28148543DA4728901068A897BBD599"/>
    <w:rsid w:val="001C14ED"/>
  </w:style>
  <w:style w:type="paragraph" w:customStyle="1" w:styleId="2A60EB85E15A4C57AE2F3F941E35C767">
    <w:name w:val="2A60EB85E15A4C57AE2F3F941E35C767"/>
    <w:rsid w:val="001C14ED"/>
  </w:style>
  <w:style w:type="paragraph" w:customStyle="1" w:styleId="8C4C636EFECF406980C646806AEAD9F5">
    <w:name w:val="8C4C636EFECF406980C646806AEAD9F5"/>
    <w:rsid w:val="001C14ED"/>
  </w:style>
  <w:style w:type="paragraph" w:customStyle="1" w:styleId="0AD36DDBB32241479FF9418D27E6FEE4">
    <w:name w:val="0AD36DDBB32241479FF9418D27E6FEE4"/>
    <w:rsid w:val="001C14ED"/>
  </w:style>
  <w:style w:type="paragraph" w:customStyle="1" w:styleId="1D7418FFA0B04A69880B4E9DB25DE4A6">
    <w:name w:val="1D7418FFA0B04A69880B4E9DB25DE4A6"/>
    <w:rsid w:val="001C14ED"/>
  </w:style>
  <w:style w:type="paragraph" w:customStyle="1" w:styleId="B32D9C13186043BE9817A46D00405210">
    <w:name w:val="B32D9C13186043BE9817A46D00405210"/>
    <w:rsid w:val="001C14ED"/>
  </w:style>
  <w:style w:type="paragraph" w:customStyle="1" w:styleId="744E4DF018034632B5103C6A9F41CC93">
    <w:name w:val="744E4DF018034632B5103C6A9F41CC93"/>
    <w:rsid w:val="001C14ED"/>
  </w:style>
  <w:style w:type="paragraph" w:customStyle="1" w:styleId="3F130240C9824137B255C18956DAE131">
    <w:name w:val="3F130240C9824137B255C18956DAE131"/>
    <w:rsid w:val="001C14ED"/>
  </w:style>
  <w:style w:type="paragraph" w:customStyle="1" w:styleId="53C36EC48AE34EE0830ABF572308AAB5">
    <w:name w:val="53C36EC48AE34EE0830ABF572308AAB5"/>
    <w:rsid w:val="001C14ED"/>
  </w:style>
  <w:style w:type="paragraph" w:customStyle="1" w:styleId="6A9FC3324B194691B5BEAC7FC0F7A247">
    <w:name w:val="6A9FC3324B194691B5BEAC7FC0F7A247"/>
    <w:rsid w:val="001C1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1</TotalTime>
  <Pages>3</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cp:lastPrinted>2025-08-01T22:04:00Z</cp:lastPrinted>
  <dcterms:created xsi:type="dcterms:W3CDTF">2025-08-03T14:41:00Z</dcterms:created>
  <dcterms:modified xsi:type="dcterms:W3CDTF">2025-08-03T14:41:00Z</dcterms:modified>
  <cp:category/>
</cp:coreProperties>
</file>