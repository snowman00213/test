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10800"/>
      </w:tblGrid>
      <w:tr w:rsidR="00B35299" w:rsidRPr="00B35299" w:rsidTr="00007728">
        <w:trPr>
          <w:trHeight w:hRule="exact" w:val="1800"/>
        </w:trPr>
        <w:tc>
          <w:tcPr>
            <w:tcW w:w="9360" w:type="dxa"/>
            <w:tcMar>
              <w:top w:w="0" w:type="dxa"/>
              <w:bottom w:w="0" w:type="dxa"/>
            </w:tcMar>
          </w:tcPr>
          <w:p w:rsidR="00692703" w:rsidRPr="00B35299" w:rsidRDefault="0043538A" w:rsidP="00913946">
            <w:pPr>
              <w:pStyle w:val="Title"/>
              <w:rPr>
                <w:rFonts w:asciiTheme="minorHAnsi" w:hAnsiTheme="minorHAnsi" w:cstheme="minorHAnsi"/>
                <w:color w:val="262626" w:themeColor="text1" w:themeTint="D9"/>
              </w:rPr>
            </w:pPr>
            <w:r w:rsidRPr="00B35299">
              <w:rPr>
                <w:rFonts w:asciiTheme="minorHAnsi" w:hAnsiTheme="minorHAnsi" w:cstheme="minorHAnsi"/>
                <w:caps w:val="0"/>
                <w:color w:val="262626" w:themeColor="text1" w:themeTint="D9"/>
              </w:rPr>
              <w:t xml:space="preserve">Jose </w:t>
            </w:r>
            <w:r w:rsidRPr="00B35299">
              <w:rPr>
                <w:rStyle w:val="IntenseEmphasis"/>
                <w:rFonts w:asciiTheme="minorHAnsi" w:hAnsiTheme="minorHAnsi" w:cstheme="minorHAnsi"/>
                <w:b w:val="0"/>
                <w:caps w:val="0"/>
              </w:rPr>
              <w:t>Manuel</w:t>
            </w:r>
          </w:p>
          <w:p w:rsidR="00692703" w:rsidRPr="00B35299" w:rsidRDefault="00B47498" w:rsidP="00913946">
            <w:pPr>
              <w:pStyle w:val="ContactInfo"/>
              <w:contextualSpacing w:val="0"/>
              <w:rPr>
                <w:rFonts w:cstheme="minorHAnsi"/>
                <w:color w:val="262626" w:themeColor="text1" w:themeTint="D9"/>
              </w:rPr>
            </w:pPr>
            <w:sdt>
              <w:sdtPr>
                <w:rPr>
                  <w:rFonts w:cstheme="minorHAnsi"/>
                  <w:color w:val="262626" w:themeColor="text1" w:themeTint="D9"/>
                </w:rPr>
                <w:alias w:val="Enter address:"/>
                <w:tag w:val="Enter address:"/>
                <w:id w:val="352083995"/>
                <w:placeholder>
                  <w:docPart w:val="1CB363E8A7C54E50923D169BDF7E5AD0"/>
                </w:placeholder>
                <w:temporary/>
                <w:showingPlcHdr/>
                <w15:appearance w15:val="hidden"/>
              </w:sdtPr>
              <w:sdtEndPr/>
              <w:sdtContent>
                <w:r w:rsidR="00C57FC6" w:rsidRPr="00B35299">
                  <w:rPr>
                    <w:rFonts w:cstheme="minorHAnsi"/>
                    <w:color w:val="262626" w:themeColor="text1" w:themeTint="D9"/>
                  </w:rPr>
                  <w:t>Address</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1459182552"/>
                <w:placeholder>
                  <w:docPart w:val="6F956A32861E412DB00AD3299179D58C"/>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phone:"/>
                <w:tag w:val="Enter phone:"/>
                <w:id w:val="-1993482697"/>
                <w:placeholder>
                  <w:docPart w:val="7BCE73344270477DB68C70C5FC2D6658"/>
                </w:placeholder>
                <w:temporary/>
                <w:showingPlcHdr/>
                <w15:appearance w15:val="hidden"/>
              </w:sdtPr>
              <w:sdtEndPr/>
              <w:sdtContent>
                <w:r w:rsidR="00C57FC6" w:rsidRPr="00B35299">
                  <w:rPr>
                    <w:rFonts w:cstheme="minorHAnsi"/>
                    <w:color w:val="262626" w:themeColor="text1" w:themeTint="D9"/>
                  </w:rPr>
                  <w:t>Phone</w:t>
                </w:r>
              </w:sdtContent>
            </w:sdt>
          </w:p>
          <w:p w:rsidR="00692703" w:rsidRPr="00B35299" w:rsidRDefault="00B47498" w:rsidP="00B35299">
            <w:pPr>
              <w:pStyle w:val="ContactInfoEmphasis"/>
              <w:contextualSpacing w:val="0"/>
              <w:rPr>
                <w:rFonts w:cstheme="minorHAnsi"/>
                <w:color w:val="262626" w:themeColor="text1" w:themeTint="D9"/>
              </w:rPr>
            </w:pPr>
            <w:sdt>
              <w:sdtPr>
                <w:rPr>
                  <w:rFonts w:cstheme="minorHAnsi"/>
                  <w:color w:val="262626" w:themeColor="text1" w:themeTint="D9"/>
                </w:rPr>
                <w:alias w:val="Enter email:"/>
                <w:tag w:val="Enter email:"/>
                <w:id w:val="1154873695"/>
                <w:placeholder>
                  <w:docPart w:val="02AE4964871846F68F0DD2F2F18446CC"/>
                </w:placeholder>
                <w:temporary/>
                <w:showingPlcHdr/>
                <w15:appearance w15:val="hidden"/>
              </w:sdtPr>
              <w:sdtEndPr/>
              <w:sdtContent>
                <w:r w:rsidR="00C57FC6" w:rsidRPr="00B35299">
                  <w:rPr>
                    <w:rFonts w:cstheme="minorHAnsi"/>
                    <w:color w:val="262626" w:themeColor="text1" w:themeTint="D9"/>
                  </w:rPr>
                  <w:t>Email</w:t>
                </w:r>
              </w:sdtContent>
            </w:sdt>
            <w:r w:rsidR="00692703" w:rsidRPr="00B35299">
              <w:rPr>
                <w:rFonts w:cstheme="minorHAnsi"/>
                <w:color w:val="262626" w:themeColor="text1" w:themeTint="D9"/>
              </w:rPr>
              <w:t xml:space="preserve"> </w:t>
            </w:r>
            <w:sdt>
              <w:sdtPr>
                <w:rPr>
                  <w:rFonts w:cstheme="minorHAnsi"/>
                  <w:color w:val="262626" w:themeColor="text1" w:themeTint="D9"/>
                </w:rPr>
                <w:alias w:val="Divider dot:"/>
                <w:tag w:val="Divider dot:"/>
                <w:id w:val="2000459528"/>
                <w:placeholder>
                  <w:docPart w:val="F38779A9919B4A2187C9C4AFAF84A6C6"/>
                </w:placeholder>
                <w:temporary/>
                <w:showingPlcHdr/>
                <w15:appearance w15:val="hidden"/>
              </w:sdtPr>
              <w:sdtEndPr/>
              <w:sdtContent>
                <w:r w:rsidR="00692703" w:rsidRPr="00B35299">
                  <w:rPr>
                    <w:rFonts w:cstheme="minorHAnsi"/>
                    <w:color w:val="262626" w:themeColor="text1" w:themeTint="D9"/>
                  </w:rPr>
                  <w:t>·</w:t>
                </w:r>
              </w:sdtContent>
            </w:sdt>
            <w:r w:rsidR="00692703" w:rsidRPr="00B35299">
              <w:rPr>
                <w:rFonts w:cstheme="minorHAnsi"/>
                <w:color w:val="262626" w:themeColor="text1" w:themeTint="D9"/>
              </w:rPr>
              <w:t xml:space="preserve"> </w:t>
            </w:r>
            <w:sdt>
              <w:sdtPr>
                <w:rPr>
                  <w:rFonts w:cstheme="minorHAnsi"/>
                  <w:color w:val="262626" w:themeColor="text1" w:themeTint="D9"/>
                </w:rPr>
                <w:alias w:val="Enter LinkedIn profile:"/>
                <w:tag w:val="Enter LinkedIn profile:"/>
                <w:id w:val="-1332902444"/>
                <w:placeholder>
                  <w:docPart w:val="0E1583BE7FC84D2ABBEAD87968C648A2"/>
                </w:placeholder>
                <w:temporary/>
                <w:showingPlcHdr/>
                <w15:appearance w15:val="hidden"/>
              </w:sdtPr>
              <w:sdtEndPr/>
              <w:sdtContent>
                <w:r w:rsidR="00C57FC6" w:rsidRPr="00B35299">
                  <w:rPr>
                    <w:rFonts w:cstheme="minorHAnsi"/>
                    <w:color w:val="262626" w:themeColor="text1" w:themeTint="D9"/>
                  </w:rPr>
                  <w:t>LinkedIn Profile</w:t>
                </w:r>
              </w:sdtContent>
            </w:sdt>
            <w:r w:rsidR="00692703" w:rsidRPr="00B35299">
              <w:rPr>
                <w:rFonts w:cstheme="minorHAnsi"/>
                <w:color w:val="262626" w:themeColor="text1" w:themeTint="D9"/>
              </w:rPr>
              <w:t xml:space="preserve"> </w:t>
            </w:r>
          </w:p>
        </w:tc>
      </w:tr>
      <w:tr w:rsidR="00B35299" w:rsidRPr="009E2297" w:rsidTr="00692703">
        <w:tc>
          <w:tcPr>
            <w:tcW w:w="9360" w:type="dxa"/>
            <w:tcMar>
              <w:top w:w="432" w:type="dxa"/>
            </w:tcMar>
          </w:tcPr>
          <w:p w:rsidR="001755A8" w:rsidRPr="009E2297" w:rsidRDefault="0056622F" w:rsidP="00B14F3E">
            <w:pPr>
              <w:jc w:val="both"/>
              <w:rPr>
                <w:rFonts w:cstheme="minorHAnsi"/>
                <w:color w:val="262626" w:themeColor="text1" w:themeTint="D9"/>
              </w:rPr>
            </w:pPr>
            <w:r w:rsidRPr="0056622F">
              <w:rPr>
                <w:color w:val="262626" w:themeColor="text1" w:themeTint="D9"/>
              </w:rPr>
              <w:t>Senior Full-Stack Developer with over 10 years of experience designing and developing high-performance, scalable web applications. Expert in building modern, responsive frontends using React.js and developin</w:t>
            </w:r>
            <w:r w:rsidR="00B14F3E">
              <w:rPr>
                <w:color w:val="262626" w:themeColor="text1" w:themeTint="D9"/>
              </w:rPr>
              <w:t>g robust, secure backends with Node and TypeORM</w:t>
            </w:r>
            <w:r w:rsidRPr="0056622F">
              <w:rPr>
                <w:color w:val="262626" w:themeColor="text1" w:themeTint="D9"/>
              </w:rPr>
              <w:t>.</w:t>
            </w:r>
            <w:r>
              <w:rPr>
                <w:color w:val="262626" w:themeColor="text1" w:themeTint="D9"/>
              </w:rPr>
              <w:t xml:space="preserve"> </w:t>
            </w:r>
            <w:r w:rsidRPr="0056622F">
              <w:rPr>
                <w:color w:val="262626" w:themeColor="text1" w:themeTint="D9"/>
              </w:rPr>
              <w:t>Hands-on experience across the full Software Development Lifecycle including system architecture, API design, CI/CD, automated testing, and performance optimization. Strong advocate of clean code, SOLID principles, and clean architecture, ensuring long-term maintainability and quality.</w:t>
            </w:r>
            <w:r>
              <w:rPr>
                <w:color w:val="262626" w:themeColor="text1" w:themeTint="D9"/>
              </w:rPr>
              <w:t xml:space="preserve"> </w:t>
            </w:r>
            <w:r w:rsidRPr="0056622F">
              <w:rPr>
                <w:color w:val="262626" w:themeColor="text1" w:themeTint="D9"/>
              </w:rPr>
              <w:t>Thrives in Agile cross-functional teams, actively mentoring junior developers, conducting code reviews, and contributing to both technical execution and product direction. Known for delivering user-centric solutions that balance technical excellence with real business value.</w:t>
            </w:r>
          </w:p>
        </w:tc>
      </w:tr>
    </w:tbl>
    <w:p w:rsidR="004E01EB" w:rsidRPr="00B35299" w:rsidRDefault="00B47498" w:rsidP="004E01EB">
      <w:pPr>
        <w:pStyle w:val="Heading1"/>
        <w:rPr>
          <w:rFonts w:asciiTheme="minorHAnsi" w:hAnsiTheme="minorHAnsi" w:cstheme="minorHAnsi"/>
        </w:rPr>
      </w:pPr>
      <w:sdt>
        <w:sdtPr>
          <w:rPr>
            <w:rFonts w:asciiTheme="minorHAnsi" w:hAnsiTheme="minorHAnsi" w:cstheme="minorHAnsi"/>
          </w:rPr>
          <w:alias w:val="Experience:"/>
          <w:tag w:val="Experience:"/>
          <w:id w:val="-1983300934"/>
          <w:placeholder>
            <w:docPart w:val="29200281FC5F49CAB1685C4433614D0F"/>
          </w:placeholder>
          <w:temporary/>
          <w:showingPlcHdr/>
          <w15:appearance w15:val="hidden"/>
        </w:sdtPr>
        <w:sdtEndPr/>
        <w:sdtContent>
          <w:r w:rsidR="004E01EB" w:rsidRPr="00B35299">
            <w:rPr>
              <w:rFonts w:asciiTheme="minorHAnsi" w:hAnsiTheme="minorHAnsi" w:cstheme="minorHAnsi"/>
              <w:color w:val="00B050"/>
            </w:rPr>
            <w:t>Experience</w:t>
          </w:r>
        </w:sdtContent>
      </w:sdt>
    </w:p>
    <w:tbl>
      <w:tblPr>
        <w:tblStyle w:val="TableGrid"/>
        <w:tblW w:w="4975" w:type="pct"/>
        <w:tblLook w:val="04A0" w:firstRow="1" w:lastRow="0" w:firstColumn="1" w:lastColumn="0" w:noHBand="0" w:noVBand="1"/>
        <w:tblDescription w:val="Experience layout table"/>
      </w:tblPr>
      <w:tblGrid>
        <w:gridCol w:w="10746"/>
      </w:tblGrid>
      <w:tr w:rsidR="00B35299" w:rsidRPr="00B35299" w:rsidTr="002631D4">
        <w:tc>
          <w:tcPr>
            <w:tcW w:w="9355" w:type="dxa"/>
          </w:tcPr>
          <w:p w:rsidR="001D0BF1" w:rsidRPr="00B35299" w:rsidRDefault="00B47498"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1: "/>
                <w:tag w:val="Enter date from for company 1: "/>
                <w:id w:val="47496943"/>
                <w:placeholder>
                  <w:docPart w:val="2D35F04277B2433EB97520C77C8AD607"/>
                </w:placeholder>
                <w:temporary/>
                <w:showingPlcHdr/>
                <w15:appearance w15:val="hidden"/>
              </w:sdtPr>
              <w:sdtEndPr/>
              <w:sdtContent>
                <w:r w:rsidR="001D0BF1" w:rsidRPr="00B35299">
                  <w:rPr>
                    <w:rFonts w:cstheme="minorHAnsi"/>
                    <w:color w:val="262626" w:themeColor="text1" w:themeTint="D9"/>
                  </w:rPr>
                  <w:t>Date</w:t>
                </w:r>
                <w:r w:rsidR="00416B25" w:rsidRPr="00B35299">
                  <w:rPr>
                    <w:rFonts w:cstheme="minorHAnsi"/>
                    <w:color w:val="262626" w:themeColor="text1" w:themeTint="D9"/>
                  </w:rPr>
                  <w:t>s</w:t>
                </w:r>
                <w:r w:rsidR="001D0BF1" w:rsidRPr="00B35299">
                  <w:rPr>
                    <w:rFonts w:cstheme="minorHAnsi"/>
                    <w:color w:val="262626" w:themeColor="text1" w:themeTint="D9"/>
                  </w:rPr>
                  <w:t xml:space="preserve"> From</w:t>
                </w:r>
              </w:sdtContent>
            </w:sdt>
            <w:r w:rsidR="001D0BF1" w:rsidRPr="00B35299">
              <w:rPr>
                <w:rFonts w:cstheme="minorHAnsi"/>
                <w:color w:val="262626" w:themeColor="text1" w:themeTint="D9"/>
              </w:rPr>
              <w:t xml:space="preserve"> – </w:t>
            </w:r>
            <w:sdt>
              <w:sdtPr>
                <w:rPr>
                  <w:rFonts w:cstheme="minorHAnsi"/>
                  <w:color w:val="262626" w:themeColor="text1" w:themeTint="D9"/>
                </w:rPr>
                <w:alias w:val="Enter date to for company 1: "/>
                <w:tag w:val="Enter date to for company 1: "/>
                <w:id w:val="182949357"/>
                <w:placeholder>
                  <w:docPart w:val="F790644D9CAC44B8AA1BB371D4D11704"/>
                </w:placeholder>
                <w:temporary/>
                <w:showingPlcHdr/>
                <w15:appearance w15:val="hidden"/>
              </w:sdtPr>
              <w:sdtEndPr/>
              <w:sdtContent>
                <w:r w:rsidR="001D0BF1" w:rsidRPr="00B35299">
                  <w:rPr>
                    <w:rFonts w:cstheme="minorHAnsi"/>
                    <w:color w:val="262626" w:themeColor="text1" w:themeTint="D9"/>
                  </w:rPr>
                  <w:t>To</w:t>
                </w:r>
              </w:sdtContent>
            </w:sdt>
          </w:p>
          <w:p w:rsidR="001D0BF1" w:rsidRPr="00B35299" w:rsidRDefault="00B47498"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1:"/>
                <w:tag w:val="Enter job title 1:"/>
                <w:id w:val="1301963717"/>
                <w:placeholder>
                  <w:docPart w:val="D4783E97169C4EC58E8DEB77FB94EFD6"/>
                </w:placeholder>
                <w:temporary/>
                <w:showingPlcHdr/>
                <w15:appearance w15:val="hidden"/>
              </w:sdtPr>
              <w:sdtEndPr/>
              <w:sdtContent>
                <w:r w:rsidR="001D0BF1" w:rsidRPr="00B35299">
                  <w:rPr>
                    <w:rFonts w:cstheme="minorHAnsi"/>
                    <w:color w:val="262626" w:themeColor="text1" w:themeTint="D9"/>
                  </w:rPr>
                  <w:t>Job Title</w:t>
                </w:r>
              </w:sdtContent>
            </w:sdt>
            <w:r w:rsidR="001D0BF1" w:rsidRPr="00B35299">
              <w:rPr>
                <w:rFonts w:cstheme="minorHAnsi"/>
                <w:color w:val="262626" w:themeColor="text1" w:themeTint="D9"/>
              </w:rPr>
              <w:t xml:space="preserve">, </w:t>
            </w:r>
            <w:sdt>
              <w:sdtPr>
                <w:rPr>
                  <w:rStyle w:val="SubtleReference"/>
                  <w:rFonts w:cstheme="minorHAnsi"/>
                  <w:color w:val="262626" w:themeColor="text1" w:themeTint="D9"/>
                </w:rPr>
                <w:alias w:val="Enter company 1:"/>
                <w:tag w:val="Enter company 1:"/>
                <w:id w:val="-1746411152"/>
                <w:placeholder>
                  <w:docPart w:val="2108E3248ECF4FBD8ACCB690A902A729"/>
                </w:placeholder>
                <w:temporary/>
                <w:showingPlcHdr/>
                <w15:appearance w15:val="hidden"/>
              </w:sdtPr>
              <w:sdtEndPr>
                <w:rPr>
                  <w:rStyle w:val="DefaultParagraphFont"/>
                  <w:b/>
                  <w:smallCaps w:val="0"/>
                </w:rPr>
              </w:sdtEndPr>
              <w:sdtContent>
                <w:r w:rsidR="00D66A52" w:rsidRPr="00B35299">
                  <w:rPr>
                    <w:rStyle w:val="SubtleReference"/>
                    <w:rFonts w:cstheme="minorHAnsi"/>
                    <w:color w:val="262626" w:themeColor="text1" w:themeTint="D9"/>
                  </w:rPr>
                  <w:t>Company</w:t>
                </w:r>
              </w:sdtContent>
            </w:sdt>
          </w:p>
          <w:p w:rsidR="002631D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Played a key role in a cross-functional Agile (Scrum) team, mentoring junior developers and conducting in-depth code reviews that emphasized SOLID principles, design patterns, and clean architecture for long-term maintainability. Fostered a culture of knowledge sharing through regular tech talks and pair programming sessions.</w:t>
            </w:r>
          </w:p>
          <w:p w:rsidR="002631D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Rebuilt a high-traffic customer-facing platform using React.js, Next.js, and Redux, integrating AWS IVS for real-time livestream auctions and the Shopify Storefront API to enable seamless e-commerce functionality—boosting user engagement and conversion rates. Introduced lazy loading and code-splitting strategies to reduce initial load times by over 35%.</w:t>
            </w:r>
          </w:p>
          <w:p w:rsidR="002631D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Engineered scalable backend services using Node.js, Express.js, and GraphQL, managing structured and unstructured data in MongoDB and MySQL. Utilized TypeORM to optimize complex data relationships and reduce query response time by 20%.</w:t>
            </w:r>
          </w:p>
          <w:p w:rsidR="002631D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Architected and deployed a microservices-based system on AWS ECS, using RabbitMQ for asynchronous inter-service communication. This architecture significantly improved system scalability, resiliency, and modularity across distributed services.</w:t>
            </w:r>
          </w:p>
          <w:p w:rsidR="002631D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Led the development of an intelligent, real-time AI-powered chatbot using AWS Lambda, API Gateway, DynamoDB, and S3, enabling event-driven customer support with natural language understanding. Integrated the bot with internal knowledge bases and analytics dashboards for continuous improvement.</w:t>
            </w:r>
          </w:p>
          <w:p w:rsidR="002631D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Optimized performance across the stack by refactoring inefficient React components and Node.js APIs, reducing navigation latency by 30% and improving responsiveness across mobile and desktop. Conducted profiling using Chrome DevTools and Node.js Inspector to resolve performance bottlenecks.</w:t>
            </w:r>
          </w:p>
          <w:p w:rsidR="00157834" w:rsidRPr="00541AE2" w:rsidRDefault="002631D4" w:rsidP="00541AE2">
            <w:pPr>
              <w:pStyle w:val="ListParagraph"/>
              <w:numPr>
                <w:ilvl w:val="0"/>
                <w:numId w:val="18"/>
              </w:numPr>
              <w:jc w:val="both"/>
              <w:rPr>
                <w:color w:val="262626" w:themeColor="text1" w:themeTint="D9"/>
              </w:rPr>
            </w:pPr>
            <w:r w:rsidRPr="00541AE2">
              <w:rPr>
                <w:color w:val="262626" w:themeColor="text1" w:themeTint="D9"/>
              </w:rPr>
              <w:t>Implemented robust CI/CD pipelines with GitHub Actions, automating unit testing (Jest), end-to-end testing (Cypress), linting, and deployments—reducing release turnaround time by 22% and improving deployment reliability. Ensured a zero-downtime deployment strategy with blue/green deployments and feature flag toggles.</w:t>
            </w:r>
          </w:p>
          <w:p w:rsidR="00157834" w:rsidRPr="00B35299" w:rsidRDefault="00157834" w:rsidP="0043538A">
            <w:pPr>
              <w:contextualSpacing w:val="0"/>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Default="00157834" w:rsidP="0043538A">
            <w:pPr>
              <w:contextualSpacing w:val="0"/>
              <w:jc w:val="both"/>
              <w:rPr>
                <w:color w:val="262626" w:themeColor="text1" w:themeTint="D9"/>
              </w:rPr>
            </w:pPr>
            <w:r w:rsidRPr="00B35299">
              <w:rPr>
                <w:color w:val="262626" w:themeColor="text1" w:themeTint="D9"/>
              </w:rPr>
              <w:t>React.js, Redux, Next.js, Node.js, Express.js, GraphQL, REST API, MongoDB, MySQL, PostgreSQL, Redis, TypeORM, Prisma, NestJS, Shopify, AWS (Lambda, ECS, API Gateway, AppSync, S3, IVS, DynamoDB, CloudWatch, CloudFormation, IAM), Docker, Terraform, Vercel, Cypress, Jest, Playwright, MSW, RabbitMQ, WebSockets, Ably, Git, GitHub Actions, Postman, Figma, Notion, Jira, Adobe XD, Google Analytics, LogRocket, Sentry, AI/ML/NLP (OpenAI, AWS Comprehend, AWS Lex, Hugging Face, spaCy)</w:t>
            </w:r>
          </w:p>
          <w:p w:rsidR="00B35299" w:rsidRPr="00B35299" w:rsidRDefault="00B35299" w:rsidP="0043538A">
            <w:pPr>
              <w:contextualSpacing w:val="0"/>
              <w:jc w:val="both"/>
              <w:rPr>
                <w:rFonts w:cstheme="minorHAnsi"/>
                <w:color w:val="262626" w:themeColor="text1" w:themeTint="D9"/>
              </w:rPr>
            </w:pPr>
          </w:p>
        </w:tc>
      </w:tr>
      <w:tr w:rsidR="00B35299" w:rsidRPr="00B35299" w:rsidTr="002631D4">
        <w:tc>
          <w:tcPr>
            <w:tcW w:w="9355" w:type="dxa"/>
          </w:tcPr>
          <w:p w:rsidR="00F61DF9" w:rsidRPr="00B35299" w:rsidRDefault="00B47498"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784141449"/>
                <w:placeholder>
                  <w:docPart w:val="87164AAE4C2C48768B7CDDCA4EFC0638"/>
                </w:placeholder>
                <w:temporary/>
                <w:showingPlcHdr/>
                <w15:appearance w15:val="hidden"/>
              </w:sdtPr>
              <w:sdtEndPr/>
              <w:sdtContent>
                <w:r w:rsidR="00F61DF9" w:rsidRPr="00B35299">
                  <w:rPr>
                    <w:rFonts w:cstheme="minorHAnsi"/>
                    <w:color w:val="262626" w:themeColor="text1" w:themeTint="D9"/>
                  </w:rPr>
                  <w:t>Dates From</w:t>
                </w:r>
              </w:sdtContent>
            </w:sdt>
            <w:r w:rsidR="00F61DF9"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925229790"/>
                <w:placeholder>
                  <w:docPart w:val="53247DCAD2A2412A8676D0D962BF8FAF"/>
                </w:placeholder>
                <w:temporary/>
                <w:showingPlcHdr/>
                <w15:appearance w15:val="hidden"/>
              </w:sdtPr>
              <w:sdtEndPr/>
              <w:sdtContent>
                <w:r w:rsidR="00F61DF9" w:rsidRPr="00B35299">
                  <w:rPr>
                    <w:rFonts w:cstheme="minorHAnsi"/>
                    <w:color w:val="262626" w:themeColor="text1" w:themeTint="D9"/>
                  </w:rPr>
                  <w:t>To</w:t>
                </w:r>
              </w:sdtContent>
            </w:sdt>
          </w:p>
          <w:p w:rsidR="00F61DF9" w:rsidRPr="00B35299" w:rsidRDefault="00B47498"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702816861"/>
                <w:placeholder>
                  <w:docPart w:val="C02D80A429FA461FAF53F8F0EE7F13DB"/>
                </w:placeholder>
                <w:temporary/>
                <w:showingPlcHdr/>
                <w15:appearance w15:val="hidden"/>
              </w:sdtPr>
              <w:sdtEndPr/>
              <w:sdtContent>
                <w:r w:rsidR="00F61DF9" w:rsidRPr="00B35299">
                  <w:rPr>
                    <w:rFonts w:cstheme="minorHAnsi"/>
                    <w:color w:val="262626" w:themeColor="text1" w:themeTint="D9"/>
                  </w:rPr>
                  <w:t>Job Title</w:t>
                </w:r>
              </w:sdtContent>
            </w:sdt>
            <w:r w:rsidR="00F61DF9"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396564190"/>
                <w:placeholder>
                  <w:docPart w:val="9FBDB66AA47241E58428E10940EDA0D4"/>
                </w:placeholder>
                <w:temporary/>
                <w:showingPlcHdr/>
                <w15:appearance w15:val="hidden"/>
              </w:sdtPr>
              <w:sdtEndPr>
                <w:rPr>
                  <w:rStyle w:val="DefaultParagraphFont"/>
                  <w:b/>
                  <w:smallCaps w:val="0"/>
                </w:rPr>
              </w:sdtEndPr>
              <w:sdtContent>
                <w:r w:rsidR="00F61DF9" w:rsidRPr="00B35299">
                  <w:rPr>
                    <w:rStyle w:val="SubtleReference"/>
                    <w:rFonts w:cstheme="minorHAnsi"/>
                    <w:color w:val="262626" w:themeColor="text1" w:themeTint="D9"/>
                  </w:rPr>
                  <w:t>Company</w:t>
                </w:r>
              </w:sdtContent>
            </w:sdt>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Engineered responsive, mobile-first UIs using React.js, Next.js, TypeScript, and Tailwind CSS, resulting in a 40% improvement in mobile user retention and a 30% increase in overall engagement.</w:t>
            </w:r>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Designed and implemented modular, component-driven dashboards and internal tools, leveraging Redux to maintain a predictable and scalable state architecture.</w:t>
            </w:r>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Built and maintained scalable backend services with Node.js and NestJS, structured as event-driven microservices using Kafka to ensure efficient data flow across distributed systems.</w:t>
            </w:r>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Provisioned cloud infrastructure with AWS CloudFormation and deployed Dockerized microservices to AWS ECS, cutting deployment cycle times in half through automation and container orchestration.</w:t>
            </w:r>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Delivered real-time analytics and AI-powered sentiment analysis pipelines using AWS Lambda, S3, and DynamoDB, achieving a 35% increase in prediction accuracy for NLP models.</w:t>
            </w:r>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Refactored database schemas and optimized complex queries in PostgreSQL using TypeORM, reducing response times by 15% and improving system responsiveness under load.</w:t>
            </w:r>
          </w:p>
          <w:p w:rsidR="00B3529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Orchestrated distributed applications on Kubernetes, enabling high availability, auto-scaling, and self-healing capabilities across mission-critical services.</w:t>
            </w:r>
          </w:p>
          <w:p w:rsidR="00F61DF9" w:rsidRPr="00B35299" w:rsidRDefault="00B35299" w:rsidP="00B35299">
            <w:pPr>
              <w:pStyle w:val="ListParagraph"/>
              <w:numPr>
                <w:ilvl w:val="0"/>
                <w:numId w:val="15"/>
              </w:numPr>
              <w:jc w:val="both"/>
              <w:rPr>
                <w:color w:val="262626" w:themeColor="text1" w:themeTint="D9"/>
              </w:rPr>
            </w:pPr>
            <w:r w:rsidRPr="00B35299">
              <w:rPr>
                <w:color w:val="262626" w:themeColor="text1" w:themeTint="D9"/>
              </w:rPr>
              <w:t>Practiced Test-Driven Development (TDD) with Jasmine for backend unit testing and contributed to monitoring and observability strategies using AWS CloudWatch and Application Performance Monitoring (APM) tools.</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B35299" w:rsidP="0043538A">
            <w:pPr>
              <w:jc w:val="both"/>
              <w:rPr>
                <w:rFonts w:cstheme="minorHAnsi"/>
                <w:color w:val="262626" w:themeColor="text1" w:themeTint="D9"/>
              </w:rPr>
            </w:pPr>
            <w:r w:rsidRPr="00B35299">
              <w:rPr>
                <w:color w:val="262626" w:themeColor="text1" w:themeTint="D9"/>
              </w:rPr>
              <w:t>React.js, Redux, Next.js, TypeScript, Tailwind CSS, Node.js, NestJS, Kafka, REST API, GraphQL, TypeORM, PostgreSQL, MongoDB, AWS (Lambda, ECS, S3, DynamoDB, CloudFormation, CloudWatch, IAM), Docker, Kubernetes, Jasmine, Cypress, WebSockets, Ably, Git, GitHub Actions, Figma, Notion, Jira, LogRocket, Sentry, OpenAI, AWS Comprehend, Hugging Face</w:t>
            </w:r>
          </w:p>
          <w:p w:rsidR="00157834" w:rsidRPr="00B35299" w:rsidRDefault="00157834" w:rsidP="0043538A">
            <w:pPr>
              <w:jc w:val="both"/>
              <w:rPr>
                <w:rFonts w:cstheme="minorHAnsi"/>
                <w:color w:val="262626" w:themeColor="text1" w:themeTint="D9"/>
              </w:rPr>
            </w:pPr>
          </w:p>
          <w:p w:rsidR="00157834" w:rsidRPr="00B35299" w:rsidRDefault="00B47498"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1872986198"/>
                <w:placeholder>
                  <w:docPart w:val="ECD9E4D5FBC4450CB83162C9416E6C7F"/>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27107448"/>
                <w:placeholder>
                  <w:docPart w:val="F870CBF01CD24B23B7A1131E4233FE30"/>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B47498"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1316146426"/>
                <w:placeholder>
                  <w:docPart w:val="EE28148543DA4728901068A897BBD599"/>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481435"/>
                <w:placeholder>
                  <w:docPart w:val="2A60EB85E15A4C57AE2F3F941E35C767"/>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B35299" w:rsidRPr="00B35299" w:rsidRDefault="00B35299" w:rsidP="00B35299">
            <w:pPr>
              <w:pStyle w:val="ListParagraph"/>
              <w:numPr>
                <w:ilvl w:val="0"/>
                <w:numId w:val="16"/>
              </w:numPr>
              <w:jc w:val="both"/>
              <w:rPr>
                <w:color w:val="262626" w:themeColor="text1" w:themeTint="D9"/>
              </w:rPr>
            </w:pPr>
            <w:r w:rsidRPr="00B35299">
              <w:rPr>
                <w:color w:val="262626" w:themeColor="text1" w:themeTint="D9"/>
              </w:rPr>
              <w:t>Built a high-performance Single Page Application (SPA) for a financial services platform using React.js, Next.js, Redux, and Shopify, resulting in a 30% increase in user engagement and significantly improved application responsiveness.</w:t>
            </w:r>
          </w:p>
          <w:p w:rsidR="00B35299" w:rsidRPr="00B35299" w:rsidRDefault="00B35299" w:rsidP="00B35299">
            <w:pPr>
              <w:pStyle w:val="ListParagraph"/>
              <w:numPr>
                <w:ilvl w:val="0"/>
                <w:numId w:val="16"/>
              </w:numPr>
              <w:jc w:val="both"/>
              <w:rPr>
                <w:color w:val="262626" w:themeColor="text1" w:themeTint="D9"/>
              </w:rPr>
            </w:pPr>
            <w:r w:rsidRPr="00B35299">
              <w:rPr>
                <w:color w:val="262626" w:themeColor="text1" w:themeTint="D9"/>
              </w:rPr>
              <w:t>Modernized legacy systems by refactoring PHP and Laravel codebases, and developing scalable RESTful APIs with Node.js and Express.js, reducing server response times by 40% and improving backend maintainability.</w:t>
            </w:r>
          </w:p>
          <w:p w:rsidR="00B35299" w:rsidRPr="00B35299" w:rsidRDefault="00B35299" w:rsidP="00B35299">
            <w:pPr>
              <w:pStyle w:val="ListParagraph"/>
              <w:numPr>
                <w:ilvl w:val="0"/>
                <w:numId w:val="16"/>
              </w:numPr>
              <w:jc w:val="both"/>
              <w:rPr>
                <w:color w:val="262626" w:themeColor="text1" w:themeTint="D9"/>
              </w:rPr>
            </w:pPr>
            <w:r w:rsidRPr="00B35299">
              <w:rPr>
                <w:color w:val="262626" w:themeColor="text1" w:themeTint="D9"/>
              </w:rPr>
              <w:t>Applied advanced frontend performance optimization techniques including code splitting, tree shaking, minification, image compression, and CSS sprite mapping—resulting in a 35% reduction in initial load time and achieving a top-5 ranking on Google Search through structured data and SEO improvements.</w:t>
            </w:r>
          </w:p>
          <w:p w:rsidR="00B35299" w:rsidRPr="00B35299" w:rsidRDefault="00B35299" w:rsidP="00B35299">
            <w:pPr>
              <w:pStyle w:val="ListParagraph"/>
              <w:numPr>
                <w:ilvl w:val="0"/>
                <w:numId w:val="16"/>
              </w:numPr>
              <w:jc w:val="both"/>
              <w:rPr>
                <w:color w:val="262626" w:themeColor="text1" w:themeTint="D9"/>
              </w:rPr>
            </w:pPr>
            <w:r w:rsidRPr="00B35299">
              <w:rPr>
                <w:color w:val="262626" w:themeColor="text1" w:themeTint="D9"/>
              </w:rPr>
              <w:t>Delivered mobile-first and AMP-compliant experiences across Shopify and Express-based systems, increasing mobile user traffic by 25%. Leveraged localStorage and sessionStorage for client-side caching and session persistence.</w:t>
            </w:r>
          </w:p>
          <w:p w:rsidR="00B35299" w:rsidRPr="00B35299" w:rsidRDefault="00B35299" w:rsidP="00B35299">
            <w:pPr>
              <w:pStyle w:val="ListParagraph"/>
              <w:numPr>
                <w:ilvl w:val="0"/>
                <w:numId w:val="16"/>
              </w:numPr>
              <w:jc w:val="both"/>
              <w:rPr>
                <w:color w:val="262626" w:themeColor="text1" w:themeTint="D9"/>
              </w:rPr>
            </w:pPr>
            <w:r w:rsidRPr="00B35299">
              <w:rPr>
                <w:color w:val="262626" w:themeColor="text1" w:themeTint="D9"/>
              </w:rPr>
              <w:t>Defined and implemented automated testing strategies using Jest for unit testing and Cypress for end-to-end testing, reducing post-deployment defects by 75% and accelerating release velocity through Git-based CI/CD pipelines.</w:t>
            </w:r>
          </w:p>
          <w:p w:rsidR="00157834" w:rsidRPr="00B35299" w:rsidRDefault="00B35299" w:rsidP="00B35299">
            <w:pPr>
              <w:pStyle w:val="ListParagraph"/>
              <w:numPr>
                <w:ilvl w:val="0"/>
                <w:numId w:val="16"/>
              </w:numPr>
              <w:jc w:val="both"/>
              <w:rPr>
                <w:color w:val="262626" w:themeColor="text1" w:themeTint="D9"/>
              </w:rPr>
            </w:pPr>
            <w:r w:rsidRPr="00B35299">
              <w:rPr>
                <w:color w:val="262626" w:themeColor="text1" w:themeTint="D9"/>
              </w:rPr>
              <w:t>Partnered with UX/UI designers using Adobe XD to reimagine complex enterprise dashboards; rebuilt interfaces using Next.js and Redux, resulting in a 50% boost in navigation speed and a 25% increase in productivity for internal users.</w:t>
            </w:r>
          </w:p>
          <w:p w:rsidR="00157834" w:rsidRPr="00B35299" w:rsidRDefault="00157834" w:rsidP="0043538A">
            <w:pPr>
              <w:jc w:val="both"/>
              <w:rPr>
                <w:rFonts w:cstheme="minorHAnsi"/>
                <w:color w:val="262626" w:themeColor="text1" w:themeTint="D9"/>
              </w:rPr>
            </w:pPr>
          </w:p>
          <w:p w:rsidR="00157834" w:rsidRPr="00B35299" w:rsidRDefault="00157834" w:rsidP="0043538A">
            <w:pPr>
              <w:jc w:val="both"/>
              <w:rPr>
                <w:color w:val="262626" w:themeColor="text1" w:themeTint="D9"/>
              </w:rPr>
            </w:pPr>
            <w:r w:rsidRPr="00B35299">
              <w:rPr>
                <w:b/>
                <w:color w:val="262626" w:themeColor="text1" w:themeTint="D9"/>
                <w:u w:val="single"/>
              </w:rPr>
              <w:t>Tech Stack:</w:t>
            </w:r>
            <w:r w:rsidRPr="00B35299">
              <w:rPr>
                <w:color w:val="262626" w:themeColor="text1" w:themeTint="D9"/>
              </w:rPr>
              <w:t xml:space="preserve"> </w:t>
            </w:r>
          </w:p>
          <w:p w:rsidR="00157834" w:rsidRPr="00B35299" w:rsidRDefault="00157834" w:rsidP="0043538A">
            <w:pPr>
              <w:jc w:val="both"/>
              <w:rPr>
                <w:color w:val="262626" w:themeColor="text1" w:themeTint="D9"/>
              </w:rPr>
            </w:pPr>
            <w:r w:rsidRPr="00B35299">
              <w:rPr>
                <w:color w:val="262626" w:themeColor="text1" w:themeTint="D9"/>
              </w:rPr>
              <w:t>React, Next, Redux, Angular, RxJS, TypeScript, JavaScript, Node.js, Express.js, PHP, Laravel, Shopify, WordPress, REST API, MySQL, Jest, Cypress, Git, CI/CD, AMP, Adobe XD</w:t>
            </w: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2631D4" w:rsidRDefault="002631D4" w:rsidP="0043538A">
            <w:pPr>
              <w:pStyle w:val="Heading3"/>
              <w:contextualSpacing w:val="0"/>
              <w:jc w:val="both"/>
              <w:outlineLvl w:val="2"/>
              <w:rPr>
                <w:rFonts w:cstheme="minorHAnsi"/>
                <w:color w:val="262626" w:themeColor="text1" w:themeTint="D9"/>
              </w:rPr>
            </w:pPr>
          </w:p>
          <w:p w:rsidR="00157834" w:rsidRPr="00B35299" w:rsidRDefault="00B47498" w:rsidP="0043538A">
            <w:pPr>
              <w:pStyle w:val="Heading3"/>
              <w:contextualSpacing w:val="0"/>
              <w:jc w:val="both"/>
              <w:outlineLvl w:val="2"/>
              <w:rPr>
                <w:rFonts w:cstheme="minorHAnsi"/>
                <w:color w:val="262626" w:themeColor="text1" w:themeTint="D9"/>
              </w:rPr>
            </w:pPr>
            <w:sdt>
              <w:sdtPr>
                <w:rPr>
                  <w:rFonts w:cstheme="minorHAnsi"/>
                  <w:color w:val="262626" w:themeColor="text1" w:themeTint="D9"/>
                </w:rPr>
                <w:alias w:val="Enter date from for company 2: "/>
                <w:tag w:val="Enter date from for company 2:"/>
                <w:id w:val="338050604"/>
                <w:placeholder>
                  <w:docPart w:val="0AD36DDBB32241479FF9418D27E6FEE4"/>
                </w:placeholder>
                <w:temporary/>
                <w:showingPlcHdr/>
                <w15:appearance w15:val="hidden"/>
              </w:sdtPr>
              <w:sdtEndPr/>
              <w:sdtContent>
                <w:r w:rsidR="00157834" w:rsidRPr="00B35299">
                  <w:rPr>
                    <w:rFonts w:cstheme="minorHAnsi"/>
                    <w:color w:val="262626" w:themeColor="text1" w:themeTint="D9"/>
                  </w:rPr>
                  <w:t>Dates From</w:t>
                </w:r>
              </w:sdtContent>
            </w:sdt>
            <w:r w:rsidR="00157834" w:rsidRPr="00B35299">
              <w:rPr>
                <w:rFonts w:cstheme="minorHAnsi"/>
                <w:color w:val="262626" w:themeColor="text1" w:themeTint="D9"/>
              </w:rPr>
              <w:t xml:space="preserve"> – </w:t>
            </w:r>
            <w:sdt>
              <w:sdtPr>
                <w:rPr>
                  <w:rFonts w:cstheme="minorHAnsi"/>
                  <w:color w:val="262626" w:themeColor="text1" w:themeTint="D9"/>
                </w:rPr>
                <w:alias w:val="Enter date to for company 2: "/>
                <w:tag w:val="Enter date to for company 2: "/>
                <w:id w:val="1877507117"/>
                <w:placeholder>
                  <w:docPart w:val="1D7418FFA0B04A69880B4E9DB25DE4A6"/>
                </w:placeholder>
                <w:temporary/>
                <w:showingPlcHdr/>
                <w15:appearance w15:val="hidden"/>
              </w:sdtPr>
              <w:sdtEndPr/>
              <w:sdtContent>
                <w:r w:rsidR="00157834" w:rsidRPr="00B35299">
                  <w:rPr>
                    <w:rFonts w:cstheme="minorHAnsi"/>
                    <w:color w:val="262626" w:themeColor="text1" w:themeTint="D9"/>
                  </w:rPr>
                  <w:t>To</w:t>
                </w:r>
              </w:sdtContent>
            </w:sdt>
          </w:p>
          <w:p w:rsidR="00157834" w:rsidRPr="00B35299" w:rsidRDefault="00B47498" w:rsidP="0043538A">
            <w:pPr>
              <w:pStyle w:val="Heading2"/>
              <w:contextualSpacing w:val="0"/>
              <w:jc w:val="both"/>
              <w:outlineLvl w:val="1"/>
              <w:rPr>
                <w:rFonts w:cstheme="minorHAnsi"/>
                <w:color w:val="262626" w:themeColor="text1" w:themeTint="D9"/>
              </w:rPr>
            </w:pPr>
            <w:sdt>
              <w:sdtPr>
                <w:rPr>
                  <w:rFonts w:cstheme="minorHAnsi"/>
                  <w:color w:val="262626" w:themeColor="text1" w:themeTint="D9"/>
                </w:rPr>
                <w:alias w:val="Enter job title 2:"/>
                <w:tag w:val="Enter job title 2:"/>
                <w:id w:val="542871521"/>
                <w:placeholder>
                  <w:docPart w:val="B32D9C13186043BE9817A46D00405210"/>
                </w:placeholder>
                <w:temporary/>
                <w:showingPlcHdr/>
                <w15:appearance w15:val="hidden"/>
              </w:sdtPr>
              <w:sdtEndPr/>
              <w:sdtContent>
                <w:r w:rsidR="00157834" w:rsidRPr="00B35299">
                  <w:rPr>
                    <w:rFonts w:cstheme="minorHAnsi"/>
                    <w:color w:val="262626" w:themeColor="text1" w:themeTint="D9"/>
                  </w:rPr>
                  <w:t>Job Title</w:t>
                </w:r>
              </w:sdtContent>
            </w:sdt>
            <w:r w:rsidR="00157834" w:rsidRPr="00B35299">
              <w:rPr>
                <w:rFonts w:cstheme="minorHAnsi"/>
                <w:color w:val="262626" w:themeColor="text1" w:themeTint="D9"/>
              </w:rPr>
              <w:t xml:space="preserve">, </w:t>
            </w:r>
            <w:sdt>
              <w:sdtPr>
                <w:rPr>
                  <w:rStyle w:val="SubtleReference"/>
                  <w:rFonts w:cstheme="minorHAnsi"/>
                  <w:color w:val="262626" w:themeColor="text1" w:themeTint="D9"/>
                </w:rPr>
                <w:alias w:val="Enter company 2:"/>
                <w:tag w:val="Enter company 2:"/>
                <w:id w:val="136149330"/>
                <w:placeholder>
                  <w:docPart w:val="744E4DF018034632B5103C6A9F41CC93"/>
                </w:placeholder>
                <w:temporary/>
                <w:showingPlcHdr/>
                <w15:appearance w15:val="hidden"/>
              </w:sdtPr>
              <w:sdtEndPr>
                <w:rPr>
                  <w:rStyle w:val="DefaultParagraphFont"/>
                  <w:b/>
                  <w:smallCaps w:val="0"/>
                </w:rPr>
              </w:sdtEndPr>
              <w:sdtContent>
                <w:r w:rsidR="00157834" w:rsidRPr="00B35299">
                  <w:rPr>
                    <w:rStyle w:val="SubtleReference"/>
                    <w:rFonts w:cstheme="minorHAnsi"/>
                    <w:color w:val="262626" w:themeColor="text1" w:themeTint="D9"/>
                  </w:rPr>
                  <w:t>Company</w:t>
                </w:r>
              </w:sdtContent>
            </w:sdt>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Developed responsive, accessible, and standards-compliant web applications using HTML5, CSS3, SASS, and modern JavaScript (ES6+), following best practices in usability and Web Content Accessibility Guidelines (WCAG).</w:t>
            </w:r>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Built modular, reusable, and unit-tested React.js components for dynamic UIs, applying component-driven architecture and ensuring consistent design patterns across features.</w:t>
            </w:r>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Designed and implemented high-</w:t>
            </w:r>
            <w:r w:rsidR="00B14F3E">
              <w:rPr>
                <w:color w:val="262626" w:themeColor="text1" w:themeTint="D9"/>
              </w:rPr>
              <w:t>performance RESTful APIs using Node,</w:t>
            </w:r>
            <w:r w:rsidRPr="0033668F">
              <w:rPr>
                <w:color w:val="262626" w:themeColor="text1" w:themeTint="D9"/>
              </w:rPr>
              <w:t xml:space="preserve"> leveraging asynchronous programming, dependency injection, and custom middleware for robust backend services.</w:t>
            </w:r>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Automated development workflows and asset pipelines using tools like Webpack, NPM, and Babel, streamlining builds and improving team efficiency.</w:t>
            </w:r>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Collaborated closely with backend engineers and DevOps teams to integrate APIs, caching strategies, and proxy layers, supporting CI/CD pipelines with GitHub Actions and Azure DevOps.</w:t>
            </w:r>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Wrote optimized T-SQL and PL/SQL stored procedures for complex reporting and ETL tasks, improving performance on large datasets through query tuning and indexing strategies.</w:t>
            </w:r>
          </w:p>
          <w:p w:rsidR="0033668F" w:rsidRPr="0033668F" w:rsidRDefault="0033668F" w:rsidP="0033668F">
            <w:pPr>
              <w:pStyle w:val="ListParagraph"/>
              <w:numPr>
                <w:ilvl w:val="0"/>
                <w:numId w:val="17"/>
              </w:numPr>
              <w:jc w:val="both"/>
              <w:rPr>
                <w:color w:val="262626" w:themeColor="text1" w:themeTint="D9"/>
              </w:rPr>
            </w:pPr>
            <w:r w:rsidRPr="0033668F">
              <w:rPr>
                <w:color w:val="262626" w:themeColor="text1" w:themeTint="D9"/>
              </w:rPr>
              <w:t>Integrated Google Analytics, custom tracking events, and funnel metrics to gather user behavior insights, directly influencing UX improvements and boosting conversion rates.</w:t>
            </w:r>
          </w:p>
          <w:p w:rsidR="00157834" w:rsidRPr="00B35299" w:rsidRDefault="0033668F" w:rsidP="0033668F">
            <w:pPr>
              <w:pStyle w:val="ListParagraph"/>
              <w:numPr>
                <w:ilvl w:val="0"/>
                <w:numId w:val="17"/>
              </w:numPr>
              <w:jc w:val="both"/>
              <w:rPr>
                <w:color w:val="262626" w:themeColor="text1" w:themeTint="D9"/>
              </w:rPr>
            </w:pPr>
            <w:r w:rsidRPr="0033668F">
              <w:rPr>
                <w:color w:val="262626" w:themeColor="text1" w:themeTint="D9"/>
              </w:rPr>
              <w:t>Achieved a 35% reduction in page load time by implementing performance optimizations including code splitting, lazy loading, image compression, and efficient asset management—resulting in top-tier SEO rankings on Google.</w:t>
            </w:r>
            <w:r w:rsidR="00157834" w:rsidRPr="00B35299">
              <w:rPr>
                <w:color w:val="262626" w:themeColor="text1" w:themeTint="D9"/>
              </w:rPr>
              <w:t xml:space="preserve"> </w:t>
            </w:r>
          </w:p>
          <w:p w:rsidR="00157834" w:rsidRPr="00B35299" w:rsidRDefault="00157834" w:rsidP="0043538A">
            <w:pPr>
              <w:jc w:val="both"/>
              <w:rPr>
                <w:color w:val="262626" w:themeColor="text1" w:themeTint="D9"/>
              </w:rPr>
            </w:pPr>
          </w:p>
          <w:p w:rsidR="00157834" w:rsidRPr="00B35299" w:rsidRDefault="00157834" w:rsidP="0043538A">
            <w:pPr>
              <w:jc w:val="both"/>
              <w:rPr>
                <w:b/>
                <w:color w:val="262626" w:themeColor="text1" w:themeTint="D9"/>
                <w:u w:val="single"/>
              </w:rPr>
            </w:pPr>
            <w:r w:rsidRPr="00B35299">
              <w:rPr>
                <w:b/>
                <w:color w:val="262626" w:themeColor="text1" w:themeTint="D9"/>
                <w:u w:val="single"/>
              </w:rPr>
              <w:t xml:space="preserve">Tech Stack: </w:t>
            </w:r>
          </w:p>
          <w:p w:rsidR="00157834" w:rsidRPr="00B35299" w:rsidRDefault="0033668F" w:rsidP="00640939">
            <w:pPr>
              <w:jc w:val="both"/>
              <w:rPr>
                <w:rFonts w:cstheme="minorHAnsi"/>
                <w:color w:val="262626" w:themeColor="text1" w:themeTint="D9"/>
              </w:rPr>
            </w:pPr>
            <w:r w:rsidRPr="0033668F">
              <w:rPr>
                <w:color w:val="262626" w:themeColor="text1" w:themeTint="D9"/>
              </w:rPr>
              <w:t xml:space="preserve">React.js, Redux, JavaScript (ES6+), HTML5, CSS3, SASS, </w:t>
            </w:r>
            <w:r w:rsidR="00B14F3E">
              <w:rPr>
                <w:color w:val="262626" w:themeColor="text1" w:themeTint="D9"/>
              </w:rPr>
              <w:t>Node</w:t>
            </w:r>
            <w:r w:rsidRPr="0033668F">
              <w:rPr>
                <w:color w:val="262626" w:themeColor="text1" w:themeTint="D9"/>
              </w:rPr>
              <w:t xml:space="preserve">, REST API, SQL Server, PL/SQL, T-SQL, </w:t>
            </w:r>
            <w:r w:rsidR="00640939">
              <w:rPr>
                <w:color w:val="262626" w:themeColor="text1" w:themeTint="D9"/>
              </w:rPr>
              <w:t>TypeORM</w:t>
            </w:r>
            <w:bookmarkStart w:id="0" w:name="_GoBack"/>
            <w:bookmarkEnd w:id="0"/>
            <w:r w:rsidRPr="0033668F">
              <w:rPr>
                <w:color w:val="262626" w:themeColor="text1" w:themeTint="D9"/>
              </w:rPr>
              <w:t>, Webpack, NPM, Babel, Git, GitHub Actions, Azure DevOps, CI/CD, Google Analytics, Figma, Visual Studio, Postman, Lighthouse, Chrome DevTools</w:t>
            </w:r>
          </w:p>
        </w:tc>
      </w:tr>
    </w:tbl>
    <w:sdt>
      <w:sdtPr>
        <w:rPr>
          <w:rFonts w:asciiTheme="minorHAnsi" w:hAnsiTheme="minorHAnsi" w:cstheme="minorHAnsi"/>
        </w:rPr>
        <w:alias w:val="Education:"/>
        <w:tag w:val="Education:"/>
        <w:id w:val="-1908763273"/>
        <w:placeholder>
          <w:docPart w:val="4D1481B1B02C4DD5B056D87C2ED53FBD"/>
        </w:placeholder>
        <w:temporary/>
        <w:showingPlcHdr/>
        <w15:appearance w15:val="hidden"/>
      </w:sdtPr>
      <w:sdtEndPr/>
      <w:sdtContent>
        <w:p w:rsidR="00DA59AA" w:rsidRPr="00B35299" w:rsidRDefault="00DA59AA" w:rsidP="0097790C">
          <w:pPr>
            <w:pStyle w:val="Heading1"/>
            <w:rPr>
              <w:rFonts w:asciiTheme="minorHAnsi" w:hAnsiTheme="minorHAnsi" w:cstheme="minorHAnsi"/>
            </w:rPr>
          </w:pPr>
          <w:r w:rsidRPr="00B35299">
            <w:rPr>
              <w:rFonts w:asciiTheme="minorHAnsi" w:hAnsiTheme="minorHAnsi" w:cstheme="minorHAnsi"/>
              <w:color w:val="00B050"/>
            </w:rPr>
            <w:t>Education</w:t>
          </w:r>
        </w:p>
      </w:sdtContent>
    </w:sdt>
    <w:tbl>
      <w:tblPr>
        <w:tblStyle w:val="TableGrid"/>
        <w:tblW w:w="4975" w:type="pct"/>
        <w:tblLook w:val="04A0" w:firstRow="1" w:lastRow="0" w:firstColumn="1" w:lastColumn="0" w:noHBand="0" w:noVBand="1"/>
        <w:tblDescription w:val="Education layout table"/>
      </w:tblPr>
      <w:tblGrid>
        <w:gridCol w:w="10746"/>
      </w:tblGrid>
      <w:tr w:rsidR="00B35299" w:rsidRPr="00640939" w:rsidTr="00534C4C">
        <w:tc>
          <w:tcPr>
            <w:tcW w:w="9355" w:type="dxa"/>
          </w:tcPr>
          <w:p w:rsidR="001D0BF1" w:rsidRPr="00B35299" w:rsidRDefault="00157834" w:rsidP="001D0BF1">
            <w:pPr>
              <w:pStyle w:val="Heading3"/>
              <w:contextualSpacing w:val="0"/>
              <w:outlineLvl w:val="2"/>
              <w:rPr>
                <w:rFonts w:cstheme="minorHAnsi"/>
                <w:color w:val="262626" w:themeColor="text1" w:themeTint="D9"/>
                <w:lang w:val="es-ES"/>
              </w:rPr>
            </w:pPr>
            <w:r w:rsidRPr="00B35299">
              <w:rPr>
                <w:rFonts w:cstheme="minorHAnsi"/>
                <w:color w:val="262626" w:themeColor="text1" w:themeTint="D9"/>
                <w:lang w:val="es-ES"/>
              </w:rPr>
              <w:t>04.2009 – 09.2014</w:t>
            </w:r>
          </w:p>
          <w:p w:rsidR="007538DC" w:rsidRPr="00B35299" w:rsidRDefault="00B35299" w:rsidP="00157834">
            <w:pPr>
              <w:pStyle w:val="Heading2"/>
              <w:contextualSpacing w:val="0"/>
              <w:outlineLvl w:val="1"/>
              <w:rPr>
                <w:rFonts w:cstheme="minorHAnsi"/>
                <w:color w:val="262626" w:themeColor="text1" w:themeTint="D9"/>
                <w:lang w:val="es-ES"/>
              </w:rPr>
            </w:pPr>
            <w:r>
              <w:rPr>
                <w:rFonts w:cstheme="minorHAnsi"/>
                <w:caps w:val="0"/>
                <w:color w:val="262626" w:themeColor="text1" w:themeTint="D9"/>
                <w:lang w:val="es-ES"/>
              </w:rPr>
              <w:t>Bachelor o</w:t>
            </w:r>
            <w:r w:rsidRPr="00B35299">
              <w:rPr>
                <w:rFonts w:cstheme="minorHAnsi"/>
                <w:caps w:val="0"/>
                <w:color w:val="262626" w:themeColor="text1" w:themeTint="D9"/>
                <w:lang w:val="es-ES"/>
              </w:rPr>
              <w:t>f Computer Science</w:t>
            </w:r>
            <w:r w:rsidR="001D0BF1" w:rsidRPr="00B35299">
              <w:rPr>
                <w:rFonts w:cstheme="minorHAnsi"/>
                <w:color w:val="262626" w:themeColor="text1" w:themeTint="D9"/>
                <w:lang w:val="es-ES"/>
              </w:rPr>
              <w:t xml:space="preserve">, </w:t>
            </w:r>
            <w:r w:rsidRPr="00B35299">
              <w:rPr>
                <w:rStyle w:val="SubtleReference"/>
                <w:rFonts w:cstheme="minorHAnsi"/>
                <w:caps w:val="0"/>
                <w:color w:val="262626" w:themeColor="text1" w:themeTint="D9"/>
                <w:lang w:val="es-ES"/>
              </w:rPr>
              <w:t>Universidad Católica De Pereira</w:t>
            </w:r>
          </w:p>
        </w:tc>
      </w:tr>
      <w:tr w:rsidR="00B35299" w:rsidRPr="00640939" w:rsidTr="00534C4C">
        <w:tc>
          <w:tcPr>
            <w:tcW w:w="9355" w:type="dxa"/>
          </w:tcPr>
          <w:p w:rsidR="00F61DF9" w:rsidRPr="00B35299" w:rsidRDefault="00F61DF9" w:rsidP="00157834">
            <w:pPr>
              <w:pStyle w:val="Heading3"/>
              <w:contextualSpacing w:val="0"/>
              <w:outlineLvl w:val="2"/>
              <w:rPr>
                <w:rFonts w:cstheme="minorHAnsi"/>
                <w:color w:val="262626" w:themeColor="text1" w:themeTint="D9"/>
                <w:lang w:val="es-ES"/>
              </w:rPr>
            </w:pPr>
          </w:p>
        </w:tc>
      </w:tr>
    </w:tbl>
    <w:sdt>
      <w:sdtPr>
        <w:rPr>
          <w:rFonts w:asciiTheme="minorHAnsi" w:hAnsiTheme="minorHAnsi" w:cstheme="minorHAnsi"/>
        </w:rPr>
        <w:alias w:val="Skills:"/>
        <w:tag w:val="Skills:"/>
        <w:id w:val="-1392877668"/>
        <w:placeholder>
          <w:docPart w:val="4D8B61D162884FACAE9FDF2D45EDF8E1"/>
        </w:placeholder>
        <w:temporary/>
        <w:showingPlcHdr/>
        <w15:appearance w15:val="hidden"/>
      </w:sdtPr>
      <w:sdtEndPr/>
      <w:sdtContent>
        <w:p w:rsidR="00486277" w:rsidRPr="00B35299" w:rsidRDefault="00486277" w:rsidP="00486277">
          <w:pPr>
            <w:pStyle w:val="Heading1"/>
            <w:rPr>
              <w:rFonts w:asciiTheme="minorHAnsi" w:hAnsiTheme="minorHAnsi" w:cstheme="minorHAnsi"/>
            </w:rPr>
          </w:pPr>
          <w:r w:rsidRPr="00B35299">
            <w:rPr>
              <w:rFonts w:asciiTheme="minorHAnsi" w:hAnsiTheme="minorHAnsi" w:cstheme="minorHAnsi"/>
              <w:color w:val="00B050"/>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5400"/>
        <w:gridCol w:w="5400"/>
      </w:tblGrid>
      <w:tr w:rsidR="00B35299" w:rsidRPr="00B35299" w:rsidTr="0043538A">
        <w:tc>
          <w:tcPr>
            <w:tcW w:w="4675" w:type="dxa"/>
          </w:tcPr>
          <w:p w:rsidR="001E3120" w:rsidRPr="00B35299" w:rsidRDefault="00157834" w:rsidP="006E1507">
            <w:pPr>
              <w:pStyle w:val="ListBullet"/>
              <w:contextualSpacing w:val="0"/>
              <w:rPr>
                <w:rFonts w:cstheme="minorHAnsi"/>
                <w:b/>
                <w:color w:val="262626" w:themeColor="text1" w:themeTint="D9"/>
                <w:sz w:val="24"/>
              </w:rPr>
            </w:pPr>
            <w:r w:rsidRPr="00B35299">
              <w:rPr>
                <w:rFonts w:cstheme="minorHAnsi"/>
                <w:b/>
                <w:color w:val="262626" w:themeColor="text1" w:themeTint="D9"/>
                <w:sz w:val="24"/>
              </w:rPr>
              <w:t>Languages</w:t>
            </w:r>
          </w:p>
          <w:p w:rsidR="00157834" w:rsidRPr="00B35299" w:rsidRDefault="0043538A" w:rsidP="0043538A">
            <w:pPr>
              <w:pStyle w:val="ListBullet"/>
              <w:numPr>
                <w:ilvl w:val="0"/>
                <w:numId w:val="0"/>
              </w:numPr>
              <w:ind w:left="360"/>
              <w:contextualSpacing w:val="0"/>
              <w:jc w:val="both"/>
              <w:rPr>
                <w:rFonts w:cstheme="minorHAnsi"/>
                <w:color w:val="262626" w:themeColor="text1" w:themeTint="D9"/>
              </w:rPr>
            </w:pPr>
            <w:r w:rsidRPr="00B35299">
              <w:rPr>
                <w:rFonts w:cstheme="minorHAnsi"/>
                <w:color w:val="262626" w:themeColor="text1" w:themeTint="D9"/>
              </w:rPr>
              <w:t>JS(ES6), TS, Python, C#, C++, Rust, PHP, Java, Ruby</w:t>
            </w:r>
          </w:p>
          <w:p w:rsidR="0043538A" w:rsidRPr="00B35299" w:rsidRDefault="0043538A" w:rsidP="0043538A">
            <w:pPr>
              <w:pStyle w:val="ListBullet"/>
              <w:numPr>
                <w:ilvl w:val="0"/>
                <w:numId w:val="0"/>
              </w:numPr>
              <w:ind w:left="360"/>
              <w:contextualSpacing w:val="0"/>
              <w:jc w:val="both"/>
              <w:rPr>
                <w:rFonts w:cstheme="minorHAnsi"/>
                <w:color w:val="262626" w:themeColor="text1" w:themeTint="D9"/>
              </w:rPr>
            </w:pPr>
            <w:r w:rsidRPr="00B35299">
              <w:rPr>
                <w:rFonts w:cstheme="minorHAnsi"/>
                <w:color w:val="262626" w:themeColor="text1" w:themeTint="D9"/>
              </w:rPr>
              <w:t>HTML5, CSS, SQL</w:t>
            </w:r>
          </w:p>
          <w:p w:rsidR="001F4E6D" w:rsidRPr="00B35299" w:rsidRDefault="0043538A" w:rsidP="0043538A">
            <w:pPr>
              <w:pStyle w:val="ListBullet"/>
              <w:contextualSpacing w:val="0"/>
              <w:rPr>
                <w:rFonts w:cstheme="minorHAnsi"/>
                <w:b/>
                <w:color w:val="262626" w:themeColor="text1" w:themeTint="D9"/>
                <w:sz w:val="24"/>
              </w:rPr>
            </w:pPr>
            <w:r w:rsidRPr="00B35299">
              <w:rPr>
                <w:rFonts w:cstheme="minorHAnsi"/>
                <w:b/>
                <w:color w:val="262626" w:themeColor="text1" w:themeTint="D9"/>
                <w:sz w:val="24"/>
              </w:rPr>
              <w:t>Frameworks and Libraries</w:t>
            </w:r>
          </w:p>
          <w:p w:rsidR="0043538A" w:rsidRPr="00B35299" w:rsidRDefault="0043538A" w:rsidP="0043538A">
            <w:pPr>
              <w:pStyle w:val="ListBullet"/>
              <w:numPr>
                <w:ilvl w:val="0"/>
                <w:numId w:val="0"/>
              </w:numPr>
              <w:ind w:left="360"/>
              <w:contextualSpacing w:val="0"/>
              <w:rPr>
                <w:rFonts w:cstheme="minorHAnsi"/>
                <w:b/>
                <w:color w:val="262626" w:themeColor="text1" w:themeTint="D9"/>
              </w:rPr>
            </w:pPr>
            <w:r w:rsidRPr="00B35299">
              <w:rPr>
                <w:rFonts w:cstheme="minorHAnsi"/>
                <w:color w:val="262626" w:themeColor="text1" w:themeTint="D9"/>
              </w:rPr>
              <w:t xml:space="preserve">ReactJS, NextJS, NodeJS, </w:t>
            </w:r>
            <w:r w:rsidRPr="00B35299">
              <w:rPr>
                <w:color w:val="262626" w:themeColor="text1" w:themeTint="D9"/>
              </w:rPr>
              <w:t>Express, React Native, Redux, RxJS, REST API, GraphQL, Ably, Laravel, Tailwind CSS, RabbitMQ, Kafka, TypeORM, Shopify, WordPress, JPA, Java Spring Boot, Gatesby</w:t>
            </w:r>
          </w:p>
          <w:p w:rsidR="0043538A" w:rsidRPr="00B35299" w:rsidRDefault="0043538A" w:rsidP="0043538A">
            <w:pPr>
              <w:pStyle w:val="ListBullet"/>
              <w:contextualSpacing w:val="0"/>
              <w:rPr>
                <w:rFonts w:cstheme="minorHAnsi"/>
                <w:b/>
                <w:color w:val="262626" w:themeColor="text1" w:themeTint="D9"/>
                <w:sz w:val="24"/>
              </w:rPr>
            </w:pPr>
            <w:r w:rsidRPr="00B35299">
              <w:rPr>
                <w:b/>
                <w:color w:val="262626" w:themeColor="text1" w:themeTint="D9"/>
                <w:sz w:val="24"/>
              </w:rPr>
              <w:t>Methodologies &amp; Testing</w:t>
            </w:r>
          </w:p>
          <w:p w:rsidR="0043538A" w:rsidRPr="00B35299" w:rsidRDefault="0043538A" w:rsidP="0043538A">
            <w:pPr>
              <w:pStyle w:val="ListBullet"/>
              <w:numPr>
                <w:ilvl w:val="0"/>
                <w:numId w:val="0"/>
              </w:numPr>
              <w:ind w:left="360"/>
              <w:contextualSpacing w:val="0"/>
              <w:jc w:val="both"/>
              <w:rPr>
                <w:rFonts w:cstheme="minorHAnsi"/>
                <w:color w:val="262626" w:themeColor="text1" w:themeTint="D9"/>
              </w:rPr>
            </w:pPr>
            <w:r w:rsidRPr="00B35299">
              <w:rPr>
                <w:color w:val="262626" w:themeColor="text1" w:themeTint="D9"/>
              </w:rPr>
              <w:t>Diagnosing, Business Analysts, Problem Solving, Full Stack Development Leadership, Algorithm Design, Team Oriented, SOLID, Agile (Scrum), Microservices, Test-Driven Development (TDD)</w:t>
            </w:r>
          </w:p>
          <w:p w:rsidR="0043538A" w:rsidRPr="00B35299" w:rsidRDefault="0043538A" w:rsidP="0043538A">
            <w:pPr>
              <w:pStyle w:val="ListBullet"/>
              <w:numPr>
                <w:ilvl w:val="0"/>
                <w:numId w:val="0"/>
              </w:numPr>
              <w:ind w:left="360"/>
              <w:rPr>
                <w:rFonts w:cstheme="minorHAnsi"/>
                <w:color w:val="262626" w:themeColor="text1" w:themeTint="D9"/>
              </w:rPr>
            </w:pPr>
          </w:p>
        </w:tc>
        <w:tc>
          <w:tcPr>
            <w:tcW w:w="4675" w:type="dxa"/>
            <w:tcMar>
              <w:left w:w="360" w:type="dxa"/>
            </w:tcMar>
          </w:tcPr>
          <w:p w:rsidR="003A0632" w:rsidRPr="00B35299" w:rsidRDefault="0043538A" w:rsidP="006E1507">
            <w:pPr>
              <w:pStyle w:val="ListBullet"/>
              <w:contextualSpacing w:val="0"/>
              <w:rPr>
                <w:rFonts w:cstheme="minorHAnsi"/>
                <w:color w:val="262626" w:themeColor="text1" w:themeTint="D9"/>
                <w:sz w:val="24"/>
              </w:rPr>
            </w:pPr>
            <w:r w:rsidRPr="00B35299">
              <w:rPr>
                <w:b/>
                <w:color w:val="262626" w:themeColor="text1" w:themeTint="D9"/>
                <w:sz w:val="24"/>
              </w:rPr>
              <w:t>Database</w:t>
            </w:r>
            <w:r w:rsidRPr="00B35299">
              <w:rPr>
                <w:color w:val="262626" w:themeColor="text1" w:themeTint="D9"/>
                <w:sz w:val="24"/>
              </w:rPr>
              <w:t xml:space="preserve"> </w:t>
            </w:r>
            <w:r w:rsidRPr="00B35299">
              <w:rPr>
                <w:b/>
                <w:color w:val="262626" w:themeColor="text1" w:themeTint="D9"/>
                <w:sz w:val="24"/>
              </w:rPr>
              <w:t>Management</w:t>
            </w:r>
            <w:r w:rsidRPr="00B35299">
              <w:rPr>
                <w:color w:val="262626" w:themeColor="text1" w:themeTint="D9"/>
                <w:sz w:val="24"/>
              </w:rPr>
              <w:t xml:space="preserve"> </w:t>
            </w:r>
            <w:r w:rsidRPr="00B35299">
              <w:rPr>
                <w:b/>
                <w:color w:val="262626" w:themeColor="text1" w:themeTint="D9"/>
                <w:sz w:val="24"/>
              </w:rPr>
              <w:t>System</w:t>
            </w:r>
          </w:p>
          <w:p w:rsidR="0043538A" w:rsidRPr="00B35299" w:rsidRDefault="0043538A" w:rsidP="0043538A">
            <w:pPr>
              <w:pStyle w:val="ListBullet"/>
              <w:numPr>
                <w:ilvl w:val="0"/>
                <w:numId w:val="0"/>
              </w:numPr>
              <w:ind w:left="360"/>
              <w:contextualSpacing w:val="0"/>
              <w:jc w:val="both"/>
              <w:rPr>
                <w:rFonts w:cstheme="minorHAnsi"/>
                <w:color w:val="262626" w:themeColor="text1" w:themeTint="D9"/>
              </w:rPr>
            </w:pPr>
            <w:r w:rsidRPr="00B35299">
              <w:rPr>
                <w:color w:val="262626" w:themeColor="text1" w:themeTint="D9"/>
              </w:rPr>
              <w:t>MySQL, MS SQL, PostgreSQL, MongoDB, AWS DynamoDB, AWS RDS, Azure SQL Database</w:t>
            </w:r>
          </w:p>
          <w:p w:rsidR="001E3120" w:rsidRPr="00B35299" w:rsidRDefault="0043538A" w:rsidP="006E1507">
            <w:pPr>
              <w:pStyle w:val="ListBullet"/>
              <w:contextualSpacing w:val="0"/>
              <w:rPr>
                <w:rFonts w:cstheme="minorHAnsi"/>
                <w:color w:val="262626" w:themeColor="text1" w:themeTint="D9"/>
                <w:sz w:val="24"/>
              </w:rPr>
            </w:pPr>
            <w:r w:rsidRPr="00B35299">
              <w:rPr>
                <w:rFonts w:cstheme="minorHAnsi"/>
                <w:b/>
                <w:color w:val="262626" w:themeColor="text1" w:themeTint="D9"/>
                <w:sz w:val="24"/>
              </w:rPr>
              <w:t>IDEs</w:t>
            </w:r>
            <w:r w:rsidRPr="00B35299">
              <w:rPr>
                <w:rFonts w:cstheme="minorHAnsi"/>
                <w:color w:val="262626" w:themeColor="text1" w:themeTint="D9"/>
                <w:sz w:val="24"/>
              </w:rPr>
              <w:t xml:space="preserve"> </w:t>
            </w:r>
            <w:r w:rsidRPr="00B35299">
              <w:rPr>
                <w:rFonts w:cstheme="minorHAnsi"/>
                <w:b/>
                <w:color w:val="262626" w:themeColor="text1" w:themeTint="D9"/>
                <w:sz w:val="24"/>
              </w:rPr>
              <w:t>and</w:t>
            </w:r>
            <w:r w:rsidRPr="00B35299">
              <w:rPr>
                <w:rFonts w:cstheme="minorHAnsi"/>
                <w:color w:val="262626" w:themeColor="text1" w:themeTint="D9"/>
                <w:sz w:val="24"/>
              </w:rPr>
              <w:t xml:space="preserve"> </w:t>
            </w:r>
            <w:r w:rsidRPr="00B35299">
              <w:rPr>
                <w:rFonts w:cstheme="minorHAnsi"/>
                <w:b/>
                <w:color w:val="262626" w:themeColor="text1" w:themeTint="D9"/>
                <w:sz w:val="24"/>
              </w:rPr>
              <w:t>Tools</w:t>
            </w:r>
          </w:p>
          <w:p w:rsidR="0043538A" w:rsidRPr="00B35299" w:rsidRDefault="0043538A" w:rsidP="0043538A">
            <w:pPr>
              <w:pStyle w:val="ListBullet"/>
              <w:numPr>
                <w:ilvl w:val="0"/>
                <w:numId w:val="0"/>
              </w:numPr>
              <w:ind w:left="360"/>
              <w:contextualSpacing w:val="0"/>
              <w:jc w:val="both"/>
              <w:rPr>
                <w:rFonts w:cstheme="minorHAnsi"/>
                <w:color w:val="262626" w:themeColor="text1" w:themeTint="D9"/>
              </w:rPr>
            </w:pPr>
            <w:r w:rsidRPr="00B35299">
              <w:rPr>
                <w:color w:val="262626" w:themeColor="text1" w:themeTint="D9"/>
              </w:rPr>
              <w:t>Visual Studio Code, Jenkins, Cypress, Jest, Jasmine, Terraform, Docker, Kubernetes, Redux DevTools, Babel, Webpack, Storybook, Azure DevOps, Git Bash, PowerShell</w:t>
            </w:r>
          </w:p>
          <w:p w:rsidR="001E3120" w:rsidRPr="00B35299" w:rsidRDefault="0043538A" w:rsidP="0043538A">
            <w:pPr>
              <w:pStyle w:val="ListBullet"/>
              <w:contextualSpacing w:val="0"/>
              <w:rPr>
                <w:rFonts w:cstheme="minorHAnsi"/>
                <w:color w:val="262626" w:themeColor="text1" w:themeTint="D9"/>
                <w:sz w:val="24"/>
              </w:rPr>
            </w:pPr>
            <w:r w:rsidRPr="00B35299">
              <w:rPr>
                <w:rFonts w:cstheme="minorHAnsi"/>
                <w:b/>
                <w:color w:val="262626" w:themeColor="text1" w:themeTint="D9"/>
                <w:sz w:val="24"/>
              </w:rPr>
              <w:t>Cloud</w:t>
            </w:r>
            <w:r w:rsidRPr="00B35299">
              <w:rPr>
                <w:rFonts w:cstheme="minorHAnsi"/>
                <w:color w:val="262626" w:themeColor="text1" w:themeTint="D9"/>
                <w:sz w:val="24"/>
              </w:rPr>
              <w:t xml:space="preserve"> </w:t>
            </w:r>
            <w:r w:rsidRPr="00B35299">
              <w:rPr>
                <w:rFonts w:cstheme="minorHAnsi"/>
                <w:b/>
                <w:color w:val="262626" w:themeColor="text1" w:themeTint="D9"/>
                <w:sz w:val="24"/>
              </w:rPr>
              <w:t>Services</w:t>
            </w:r>
          </w:p>
          <w:p w:rsidR="0043538A" w:rsidRPr="00B35299" w:rsidRDefault="0043538A" w:rsidP="0043538A">
            <w:pPr>
              <w:pStyle w:val="ListBullet"/>
              <w:numPr>
                <w:ilvl w:val="0"/>
                <w:numId w:val="0"/>
              </w:numPr>
              <w:ind w:left="360"/>
              <w:contextualSpacing w:val="0"/>
              <w:rPr>
                <w:rFonts w:cstheme="minorHAnsi"/>
                <w:color w:val="262626" w:themeColor="text1" w:themeTint="D9"/>
              </w:rPr>
            </w:pPr>
            <w:r w:rsidRPr="00B35299">
              <w:rPr>
                <w:color w:val="262626" w:themeColor="text1" w:themeTint="D9"/>
              </w:rPr>
              <w:t>AWS Cloud Services, Microsoft Azure, GCP</w:t>
            </w:r>
          </w:p>
        </w:tc>
      </w:tr>
    </w:tbl>
    <w:p w:rsidR="00B51D1B" w:rsidRPr="00B35299" w:rsidRDefault="00B51D1B" w:rsidP="006E1507">
      <w:pPr>
        <w:rPr>
          <w:rFonts w:cstheme="minorHAnsi"/>
          <w:color w:val="262626" w:themeColor="text1" w:themeTint="D9"/>
        </w:rPr>
      </w:pPr>
    </w:p>
    <w:sectPr w:rsidR="00B51D1B" w:rsidRPr="00B35299" w:rsidSect="00157834">
      <w:footerReference w:type="default" r:id="rId7"/>
      <w:headerReference w:type="first" r:id="rId8"/>
      <w:pgSz w:w="12240" w:h="15840" w:code="1"/>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498" w:rsidRDefault="00B47498" w:rsidP="0068194B">
      <w:r>
        <w:separator/>
      </w:r>
    </w:p>
    <w:p w:rsidR="00B47498" w:rsidRDefault="00B47498"/>
    <w:p w:rsidR="00B47498" w:rsidRDefault="00B47498"/>
  </w:endnote>
  <w:endnote w:type="continuationSeparator" w:id="0">
    <w:p w:rsidR="00B47498" w:rsidRDefault="00B47498" w:rsidP="0068194B">
      <w:r>
        <w:continuationSeparator/>
      </w:r>
    </w:p>
    <w:p w:rsidR="00B47498" w:rsidRDefault="00B47498"/>
    <w:p w:rsidR="00B47498" w:rsidRDefault="00B474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640939">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498" w:rsidRDefault="00B47498" w:rsidP="0068194B">
      <w:r>
        <w:separator/>
      </w:r>
    </w:p>
    <w:p w:rsidR="00B47498" w:rsidRDefault="00B47498"/>
    <w:p w:rsidR="00B47498" w:rsidRDefault="00B47498"/>
  </w:footnote>
  <w:footnote w:type="continuationSeparator" w:id="0">
    <w:p w:rsidR="00B47498" w:rsidRDefault="00B47498" w:rsidP="0068194B">
      <w:r>
        <w:continuationSeparator/>
      </w:r>
    </w:p>
    <w:p w:rsidR="00B47498" w:rsidRDefault="00B47498"/>
    <w:p w:rsidR="00B47498" w:rsidRDefault="00B4749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6762E8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4FC6D19"/>
    <w:multiLevelType w:val="hybridMultilevel"/>
    <w:tmpl w:val="FB9A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1E5CF6"/>
    <w:multiLevelType w:val="hybridMultilevel"/>
    <w:tmpl w:val="1A4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5100D7"/>
    <w:multiLevelType w:val="hybridMultilevel"/>
    <w:tmpl w:val="6074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EA72BBE"/>
    <w:multiLevelType w:val="hybridMultilevel"/>
    <w:tmpl w:val="A842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92BF6"/>
    <w:multiLevelType w:val="hybridMultilevel"/>
    <w:tmpl w:val="9D22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3"/>
  </w:num>
  <w:num w:numId="8">
    <w:abstractNumId w:val="2"/>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4"/>
  </w:num>
  <w:num w:numId="16">
    <w:abstractNumId w:val="10"/>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834"/>
    <w:rsid w:val="000001EF"/>
    <w:rsid w:val="00007322"/>
    <w:rsid w:val="00007728"/>
    <w:rsid w:val="00024584"/>
    <w:rsid w:val="00024730"/>
    <w:rsid w:val="00055E95"/>
    <w:rsid w:val="0007021F"/>
    <w:rsid w:val="000B2BA5"/>
    <w:rsid w:val="000F2F8C"/>
    <w:rsid w:val="0010006E"/>
    <w:rsid w:val="001045A8"/>
    <w:rsid w:val="00114A91"/>
    <w:rsid w:val="001427E1"/>
    <w:rsid w:val="00157834"/>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1D4"/>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3668F"/>
    <w:rsid w:val="003544E1"/>
    <w:rsid w:val="00366398"/>
    <w:rsid w:val="003A0632"/>
    <w:rsid w:val="003A30E5"/>
    <w:rsid w:val="003A6ADF"/>
    <w:rsid w:val="003B5928"/>
    <w:rsid w:val="003D380F"/>
    <w:rsid w:val="003E160D"/>
    <w:rsid w:val="003E2C34"/>
    <w:rsid w:val="003F1D5F"/>
    <w:rsid w:val="00405128"/>
    <w:rsid w:val="00406CFF"/>
    <w:rsid w:val="00416B25"/>
    <w:rsid w:val="00420592"/>
    <w:rsid w:val="004319E0"/>
    <w:rsid w:val="0043538A"/>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34C4C"/>
    <w:rsid w:val="00541AE2"/>
    <w:rsid w:val="005469A0"/>
    <w:rsid w:val="0056622F"/>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40939"/>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66A48"/>
    <w:rsid w:val="0079206B"/>
    <w:rsid w:val="00796076"/>
    <w:rsid w:val="007B59C8"/>
    <w:rsid w:val="007C0566"/>
    <w:rsid w:val="007C606B"/>
    <w:rsid w:val="007C6EA5"/>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13BC6"/>
    <w:rsid w:val="0092726B"/>
    <w:rsid w:val="009361BA"/>
    <w:rsid w:val="00944F78"/>
    <w:rsid w:val="009510E7"/>
    <w:rsid w:val="00952C89"/>
    <w:rsid w:val="009571D8"/>
    <w:rsid w:val="009650EA"/>
    <w:rsid w:val="0097790C"/>
    <w:rsid w:val="0098506E"/>
    <w:rsid w:val="009A44CE"/>
    <w:rsid w:val="009C4DFC"/>
    <w:rsid w:val="009D44F8"/>
    <w:rsid w:val="009E2297"/>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14F3E"/>
    <w:rsid w:val="00B2361A"/>
    <w:rsid w:val="00B236F1"/>
    <w:rsid w:val="00B35299"/>
    <w:rsid w:val="00B47498"/>
    <w:rsid w:val="00B50F99"/>
    <w:rsid w:val="00B51D1B"/>
    <w:rsid w:val="00B540F4"/>
    <w:rsid w:val="00B60FD0"/>
    <w:rsid w:val="00B622DF"/>
    <w:rsid w:val="00B6332A"/>
    <w:rsid w:val="00B81760"/>
    <w:rsid w:val="00B8494C"/>
    <w:rsid w:val="00BA1546"/>
    <w:rsid w:val="00BB4E51"/>
    <w:rsid w:val="00BD431F"/>
    <w:rsid w:val="00BE423E"/>
    <w:rsid w:val="00BF61AC"/>
    <w:rsid w:val="00C03DAD"/>
    <w:rsid w:val="00C13386"/>
    <w:rsid w:val="00C47FA6"/>
    <w:rsid w:val="00C57FC6"/>
    <w:rsid w:val="00C66A7D"/>
    <w:rsid w:val="00C779DA"/>
    <w:rsid w:val="00C814F7"/>
    <w:rsid w:val="00CA4B4D"/>
    <w:rsid w:val="00CB35C3"/>
    <w:rsid w:val="00CD323D"/>
    <w:rsid w:val="00CD338E"/>
    <w:rsid w:val="00CE4030"/>
    <w:rsid w:val="00CE64B3"/>
    <w:rsid w:val="00CF1A49"/>
    <w:rsid w:val="00D0630C"/>
    <w:rsid w:val="00D243A9"/>
    <w:rsid w:val="00D305E5"/>
    <w:rsid w:val="00D37CD3"/>
    <w:rsid w:val="00D65C32"/>
    <w:rsid w:val="00D66A52"/>
    <w:rsid w:val="00D66EFA"/>
    <w:rsid w:val="00D72A2D"/>
    <w:rsid w:val="00D92E2F"/>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B9DF3B"/>
  <w15:chartTrackingRefBased/>
  <w15:docId w15:val="{9B902E45-493D-415E-AB3C-506723968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04687">
      <w:bodyDiv w:val="1"/>
      <w:marLeft w:val="0"/>
      <w:marRight w:val="0"/>
      <w:marTop w:val="0"/>
      <w:marBottom w:val="0"/>
      <w:divBdr>
        <w:top w:val="none" w:sz="0" w:space="0" w:color="auto"/>
        <w:left w:val="none" w:sz="0" w:space="0" w:color="auto"/>
        <w:bottom w:val="none" w:sz="0" w:space="0" w:color="auto"/>
        <w:right w:val="none" w:sz="0" w:space="0" w:color="auto"/>
      </w:divBdr>
    </w:div>
    <w:div w:id="152065010">
      <w:bodyDiv w:val="1"/>
      <w:marLeft w:val="0"/>
      <w:marRight w:val="0"/>
      <w:marTop w:val="0"/>
      <w:marBottom w:val="0"/>
      <w:divBdr>
        <w:top w:val="none" w:sz="0" w:space="0" w:color="auto"/>
        <w:left w:val="none" w:sz="0" w:space="0" w:color="auto"/>
        <w:bottom w:val="none" w:sz="0" w:space="0" w:color="auto"/>
        <w:right w:val="none" w:sz="0" w:space="0" w:color="auto"/>
      </w:divBdr>
    </w:div>
    <w:div w:id="399983435">
      <w:bodyDiv w:val="1"/>
      <w:marLeft w:val="0"/>
      <w:marRight w:val="0"/>
      <w:marTop w:val="0"/>
      <w:marBottom w:val="0"/>
      <w:divBdr>
        <w:top w:val="none" w:sz="0" w:space="0" w:color="auto"/>
        <w:left w:val="none" w:sz="0" w:space="0" w:color="auto"/>
        <w:bottom w:val="none" w:sz="0" w:space="0" w:color="auto"/>
        <w:right w:val="none" w:sz="0" w:space="0" w:color="auto"/>
      </w:divBdr>
    </w:div>
    <w:div w:id="570194699">
      <w:bodyDiv w:val="1"/>
      <w:marLeft w:val="0"/>
      <w:marRight w:val="0"/>
      <w:marTop w:val="0"/>
      <w:marBottom w:val="0"/>
      <w:divBdr>
        <w:top w:val="none" w:sz="0" w:space="0" w:color="auto"/>
        <w:left w:val="none" w:sz="0" w:space="0" w:color="auto"/>
        <w:bottom w:val="none" w:sz="0" w:space="0" w:color="auto"/>
        <w:right w:val="none" w:sz="0" w:space="0" w:color="auto"/>
      </w:divBdr>
    </w:div>
    <w:div w:id="673455767">
      <w:bodyDiv w:val="1"/>
      <w:marLeft w:val="0"/>
      <w:marRight w:val="0"/>
      <w:marTop w:val="0"/>
      <w:marBottom w:val="0"/>
      <w:divBdr>
        <w:top w:val="none" w:sz="0" w:space="0" w:color="auto"/>
        <w:left w:val="none" w:sz="0" w:space="0" w:color="auto"/>
        <w:bottom w:val="none" w:sz="0" w:space="0" w:color="auto"/>
        <w:right w:val="none" w:sz="0" w:space="0" w:color="auto"/>
      </w:divBdr>
    </w:div>
    <w:div w:id="682635758">
      <w:bodyDiv w:val="1"/>
      <w:marLeft w:val="0"/>
      <w:marRight w:val="0"/>
      <w:marTop w:val="0"/>
      <w:marBottom w:val="0"/>
      <w:divBdr>
        <w:top w:val="none" w:sz="0" w:space="0" w:color="auto"/>
        <w:left w:val="none" w:sz="0" w:space="0" w:color="auto"/>
        <w:bottom w:val="none" w:sz="0" w:space="0" w:color="auto"/>
        <w:right w:val="none" w:sz="0" w:space="0" w:color="auto"/>
      </w:divBdr>
    </w:div>
    <w:div w:id="700932291">
      <w:bodyDiv w:val="1"/>
      <w:marLeft w:val="0"/>
      <w:marRight w:val="0"/>
      <w:marTop w:val="0"/>
      <w:marBottom w:val="0"/>
      <w:divBdr>
        <w:top w:val="none" w:sz="0" w:space="0" w:color="auto"/>
        <w:left w:val="none" w:sz="0" w:space="0" w:color="auto"/>
        <w:bottom w:val="none" w:sz="0" w:space="0" w:color="auto"/>
        <w:right w:val="none" w:sz="0" w:space="0" w:color="auto"/>
      </w:divBdr>
    </w:div>
    <w:div w:id="731660837">
      <w:bodyDiv w:val="1"/>
      <w:marLeft w:val="0"/>
      <w:marRight w:val="0"/>
      <w:marTop w:val="0"/>
      <w:marBottom w:val="0"/>
      <w:divBdr>
        <w:top w:val="none" w:sz="0" w:space="0" w:color="auto"/>
        <w:left w:val="none" w:sz="0" w:space="0" w:color="auto"/>
        <w:bottom w:val="none" w:sz="0" w:space="0" w:color="auto"/>
        <w:right w:val="none" w:sz="0" w:space="0" w:color="auto"/>
      </w:divBdr>
    </w:div>
    <w:div w:id="1717583806">
      <w:bodyDiv w:val="1"/>
      <w:marLeft w:val="0"/>
      <w:marRight w:val="0"/>
      <w:marTop w:val="0"/>
      <w:marBottom w:val="0"/>
      <w:divBdr>
        <w:top w:val="none" w:sz="0" w:space="0" w:color="auto"/>
        <w:left w:val="none" w:sz="0" w:space="0" w:color="auto"/>
        <w:bottom w:val="none" w:sz="0" w:space="0" w:color="auto"/>
        <w:right w:val="none" w:sz="0" w:space="0" w:color="auto"/>
      </w:divBdr>
    </w:div>
    <w:div w:id="1756172958">
      <w:bodyDiv w:val="1"/>
      <w:marLeft w:val="0"/>
      <w:marRight w:val="0"/>
      <w:marTop w:val="0"/>
      <w:marBottom w:val="0"/>
      <w:divBdr>
        <w:top w:val="none" w:sz="0" w:space="0" w:color="auto"/>
        <w:left w:val="none" w:sz="0" w:space="0" w:color="auto"/>
        <w:bottom w:val="none" w:sz="0" w:space="0" w:color="auto"/>
        <w:right w:val="none" w:sz="0" w:space="0" w:color="auto"/>
      </w:divBdr>
    </w:div>
    <w:div w:id="1845393389">
      <w:bodyDiv w:val="1"/>
      <w:marLeft w:val="0"/>
      <w:marRight w:val="0"/>
      <w:marTop w:val="0"/>
      <w:marBottom w:val="0"/>
      <w:divBdr>
        <w:top w:val="none" w:sz="0" w:space="0" w:color="auto"/>
        <w:left w:val="none" w:sz="0" w:space="0" w:color="auto"/>
        <w:bottom w:val="none" w:sz="0" w:space="0" w:color="auto"/>
        <w:right w:val="none" w:sz="0" w:space="0" w:color="auto"/>
      </w:divBdr>
    </w:div>
    <w:div w:id="2062558733">
      <w:bodyDiv w:val="1"/>
      <w:marLeft w:val="0"/>
      <w:marRight w:val="0"/>
      <w:marTop w:val="0"/>
      <w:marBottom w:val="0"/>
      <w:divBdr>
        <w:top w:val="none" w:sz="0" w:space="0" w:color="auto"/>
        <w:left w:val="none" w:sz="0" w:space="0" w:color="auto"/>
        <w:bottom w:val="none" w:sz="0" w:space="0" w:color="auto"/>
        <w:right w:val="none" w:sz="0" w:space="0" w:color="auto"/>
      </w:divBdr>
    </w:div>
    <w:div w:id="213228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363E8A7C54E50923D169BDF7E5AD0"/>
        <w:category>
          <w:name w:val="General"/>
          <w:gallery w:val="placeholder"/>
        </w:category>
        <w:types>
          <w:type w:val="bbPlcHdr"/>
        </w:types>
        <w:behaviors>
          <w:behavior w:val="content"/>
        </w:behaviors>
        <w:guid w:val="{D9797DCD-68C2-4774-9A45-BB851878F9EE}"/>
      </w:docPartPr>
      <w:docPartBody>
        <w:p w:rsidR="00EE35D0" w:rsidRDefault="00924F6E">
          <w:pPr>
            <w:pStyle w:val="1CB363E8A7C54E50923D169BDF7E5AD0"/>
          </w:pPr>
          <w:r w:rsidRPr="00CF1A49">
            <w:t>Address</w:t>
          </w:r>
        </w:p>
      </w:docPartBody>
    </w:docPart>
    <w:docPart>
      <w:docPartPr>
        <w:name w:val="6F956A32861E412DB00AD3299179D58C"/>
        <w:category>
          <w:name w:val="General"/>
          <w:gallery w:val="placeholder"/>
        </w:category>
        <w:types>
          <w:type w:val="bbPlcHdr"/>
        </w:types>
        <w:behaviors>
          <w:behavior w:val="content"/>
        </w:behaviors>
        <w:guid w:val="{8C0217BE-3FFB-4728-9839-70917BAAF76B}"/>
      </w:docPartPr>
      <w:docPartBody>
        <w:p w:rsidR="00EE35D0" w:rsidRDefault="00924F6E">
          <w:pPr>
            <w:pStyle w:val="6F956A32861E412DB00AD3299179D58C"/>
          </w:pPr>
          <w:r w:rsidRPr="00CF1A49">
            <w:t>·</w:t>
          </w:r>
        </w:p>
      </w:docPartBody>
    </w:docPart>
    <w:docPart>
      <w:docPartPr>
        <w:name w:val="7BCE73344270477DB68C70C5FC2D6658"/>
        <w:category>
          <w:name w:val="General"/>
          <w:gallery w:val="placeholder"/>
        </w:category>
        <w:types>
          <w:type w:val="bbPlcHdr"/>
        </w:types>
        <w:behaviors>
          <w:behavior w:val="content"/>
        </w:behaviors>
        <w:guid w:val="{F99F6FFE-24C5-45C7-B42D-978F796FF1E2}"/>
      </w:docPartPr>
      <w:docPartBody>
        <w:p w:rsidR="00EE35D0" w:rsidRDefault="00924F6E">
          <w:pPr>
            <w:pStyle w:val="7BCE73344270477DB68C70C5FC2D6658"/>
          </w:pPr>
          <w:r w:rsidRPr="00CF1A49">
            <w:t>Phone</w:t>
          </w:r>
        </w:p>
      </w:docPartBody>
    </w:docPart>
    <w:docPart>
      <w:docPartPr>
        <w:name w:val="02AE4964871846F68F0DD2F2F18446CC"/>
        <w:category>
          <w:name w:val="General"/>
          <w:gallery w:val="placeholder"/>
        </w:category>
        <w:types>
          <w:type w:val="bbPlcHdr"/>
        </w:types>
        <w:behaviors>
          <w:behavior w:val="content"/>
        </w:behaviors>
        <w:guid w:val="{F56B77BF-9F91-4EB4-8FC1-B29BAA1EC9CC}"/>
      </w:docPartPr>
      <w:docPartBody>
        <w:p w:rsidR="00EE35D0" w:rsidRDefault="00924F6E">
          <w:pPr>
            <w:pStyle w:val="02AE4964871846F68F0DD2F2F18446CC"/>
          </w:pPr>
          <w:r w:rsidRPr="00CF1A49">
            <w:t>Email</w:t>
          </w:r>
        </w:p>
      </w:docPartBody>
    </w:docPart>
    <w:docPart>
      <w:docPartPr>
        <w:name w:val="F38779A9919B4A2187C9C4AFAF84A6C6"/>
        <w:category>
          <w:name w:val="General"/>
          <w:gallery w:val="placeholder"/>
        </w:category>
        <w:types>
          <w:type w:val="bbPlcHdr"/>
        </w:types>
        <w:behaviors>
          <w:behavior w:val="content"/>
        </w:behaviors>
        <w:guid w:val="{E94C3374-7403-4234-BC02-23AD76415C2A}"/>
      </w:docPartPr>
      <w:docPartBody>
        <w:p w:rsidR="00EE35D0" w:rsidRDefault="00924F6E">
          <w:pPr>
            <w:pStyle w:val="F38779A9919B4A2187C9C4AFAF84A6C6"/>
          </w:pPr>
          <w:r w:rsidRPr="00CF1A49">
            <w:t>·</w:t>
          </w:r>
        </w:p>
      </w:docPartBody>
    </w:docPart>
    <w:docPart>
      <w:docPartPr>
        <w:name w:val="0E1583BE7FC84D2ABBEAD87968C648A2"/>
        <w:category>
          <w:name w:val="General"/>
          <w:gallery w:val="placeholder"/>
        </w:category>
        <w:types>
          <w:type w:val="bbPlcHdr"/>
        </w:types>
        <w:behaviors>
          <w:behavior w:val="content"/>
        </w:behaviors>
        <w:guid w:val="{616DA6D9-3732-4345-9810-3FF8DCF5C098}"/>
      </w:docPartPr>
      <w:docPartBody>
        <w:p w:rsidR="00EE35D0" w:rsidRDefault="00924F6E">
          <w:pPr>
            <w:pStyle w:val="0E1583BE7FC84D2ABBEAD87968C648A2"/>
          </w:pPr>
          <w:r w:rsidRPr="00CF1A49">
            <w:t>LinkedIn Profile</w:t>
          </w:r>
        </w:p>
      </w:docPartBody>
    </w:docPart>
    <w:docPart>
      <w:docPartPr>
        <w:name w:val="29200281FC5F49CAB1685C4433614D0F"/>
        <w:category>
          <w:name w:val="General"/>
          <w:gallery w:val="placeholder"/>
        </w:category>
        <w:types>
          <w:type w:val="bbPlcHdr"/>
        </w:types>
        <w:behaviors>
          <w:behavior w:val="content"/>
        </w:behaviors>
        <w:guid w:val="{962CB677-629F-466D-8F8E-06F7AA3D70A0}"/>
      </w:docPartPr>
      <w:docPartBody>
        <w:p w:rsidR="00EE35D0" w:rsidRDefault="00924F6E">
          <w:pPr>
            <w:pStyle w:val="29200281FC5F49CAB1685C4433614D0F"/>
          </w:pPr>
          <w:r w:rsidRPr="00CF1A49">
            <w:t>Experience</w:t>
          </w:r>
        </w:p>
      </w:docPartBody>
    </w:docPart>
    <w:docPart>
      <w:docPartPr>
        <w:name w:val="2D35F04277B2433EB97520C77C8AD607"/>
        <w:category>
          <w:name w:val="General"/>
          <w:gallery w:val="placeholder"/>
        </w:category>
        <w:types>
          <w:type w:val="bbPlcHdr"/>
        </w:types>
        <w:behaviors>
          <w:behavior w:val="content"/>
        </w:behaviors>
        <w:guid w:val="{6D5A0C56-BE22-4098-A3DE-3704FE375004}"/>
      </w:docPartPr>
      <w:docPartBody>
        <w:p w:rsidR="00EE35D0" w:rsidRDefault="00924F6E">
          <w:pPr>
            <w:pStyle w:val="2D35F04277B2433EB97520C77C8AD607"/>
          </w:pPr>
          <w:r w:rsidRPr="00CF1A49">
            <w:t>Dates From</w:t>
          </w:r>
        </w:p>
      </w:docPartBody>
    </w:docPart>
    <w:docPart>
      <w:docPartPr>
        <w:name w:val="F790644D9CAC44B8AA1BB371D4D11704"/>
        <w:category>
          <w:name w:val="General"/>
          <w:gallery w:val="placeholder"/>
        </w:category>
        <w:types>
          <w:type w:val="bbPlcHdr"/>
        </w:types>
        <w:behaviors>
          <w:behavior w:val="content"/>
        </w:behaviors>
        <w:guid w:val="{BC6BB0CB-26E8-42B4-A92D-B69402B4A2C3}"/>
      </w:docPartPr>
      <w:docPartBody>
        <w:p w:rsidR="00EE35D0" w:rsidRDefault="00924F6E">
          <w:pPr>
            <w:pStyle w:val="F790644D9CAC44B8AA1BB371D4D11704"/>
          </w:pPr>
          <w:r w:rsidRPr="00CF1A49">
            <w:t>To</w:t>
          </w:r>
        </w:p>
      </w:docPartBody>
    </w:docPart>
    <w:docPart>
      <w:docPartPr>
        <w:name w:val="D4783E97169C4EC58E8DEB77FB94EFD6"/>
        <w:category>
          <w:name w:val="General"/>
          <w:gallery w:val="placeholder"/>
        </w:category>
        <w:types>
          <w:type w:val="bbPlcHdr"/>
        </w:types>
        <w:behaviors>
          <w:behavior w:val="content"/>
        </w:behaviors>
        <w:guid w:val="{943F7E9D-BA7C-4E24-9903-A710426BC527}"/>
      </w:docPartPr>
      <w:docPartBody>
        <w:p w:rsidR="00EE35D0" w:rsidRDefault="00924F6E">
          <w:pPr>
            <w:pStyle w:val="D4783E97169C4EC58E8DEB77FB94EFD6"/>
          </w:pPr>
          <w:r w:rsidRPr="00CF1A49">
            <w:t>Job Title</w:t>
          </w:r>
        </w:p>
      </w:docPartBody>
    </w:docPart>
    <w:docPart>
      <w:docPartPr>
        <w:name w:val="2108E3248ECF4FBD8ACCB690A902A729"/>
        <w:category>
          <w:name w:val="General"/>
          <w:gallery w:val="placeholder"/>
        </w:category>
        <w:types>
          <w:type w:val="bbPlcHdr"/>
        </w:types>
        <w:behaviors>
          <w:behavior w:val="content"/>
        </w:behaviors>
        <w:guid w:val="{D5E6B122-E57F-47E4-ABA2-7DFAB3A589DC}"/>
      </w:docPartPr>
      <w:docPartBody>
        <w:p w:rsidR="00EE35D0" w:rsidRDefault="00924F6E">
          <w:pPr>
            <w:pStyle w:val="2108E3248ECF4FBD8ACCB690A902A729"/>
          </w:pPr>
          <w:r w:rsidRPr="00CF1A49">
            <w:rPr>
              <w:rStyle w:val="SubtleReference"/>
            </w:rPr>
            <w:t>Company</w:t>
          </w:r>
        </w:p>
      </w:docPartBody>
    </w:docPart>
    <w:docPart>
      <w:docPartPr>
        <w:name w:val="87164AAE4C2C48768B7CDDCA4EFC0638"/>
        <w:category>
          <w:name w:val="General"/>
          <w:gallery w:val="placeholder"/>
        </w:category>
        <w:types>
          <w:type w:val="bbPlcHdr"/>
        </w:types>
        <w:behaviors>
          <w:behavior w:val="content"/>
        </w:behaviors>
        <w:guid w:val="{D9993622-8D29-44A6-95ED-99283CAB40B5}"/>
      </w:docPartPr>
      <w:docPartBody>
        <w:p w:rsidR="00EE35D0" w:rsidRDefault="00924F6E">
          <w:pPr>
            <w:pStyle w:val="87164AAE4C2C48768B7CDDCA4EFC0638"/>
          </w:pPr>
          <w:r w:rsidRPr="00CF1A49">
            <w:t>Dates From</w:t>
          </w:r>
        </w:p>
      </w:docPartBody>
    </w:docPart>
    <w:docPart>
      <w:docPartPr>
        <w:name w:val="53247DCAD2A2412A8676D0D962BF8FAF"/>
        <w:category>
          <w:name w:val="General"/>
          <w:gallery w:val="placeholder"/>
        </w:category>
        <w:types>
          <w:type w:val="bbPlcHdr"/>
        </w:types>
        <w:behaviors>
          <w:behavior w:val="content"/>
        </w:behaviors>
        <w:guid w:val="{F9DFFEEE-18D1-444C-8E05-BEF978E1BDB4}"/>
      </w:docPartPr>
      <w:docPartBody>
        <w:p w:rsidR="00EE35D0" w:rsidRDefault="00924F6E">
          <w:pPr>
            <w:pStyle w:val="53247DCAD2A2412A8676D0D962BF8FAF"/>
          </w:pPr>
          <w:r w:rsidRPr="00CF1A49">
            <w:t>To</w:t>
          </w:r>
        </w:p>
      </w:docPartBody>
    </w:docPart>
    <w:docPart>
      <w:docPartPr>
        <w:name w:val="C02D80A429FA461FAF53F8F0EE7F13DB"/>
        <w:category>
          <w:name w:val="General"/>
          <w:gallery w:val="placeholder"/>
        </w:category>
        <w:types>
          <w:type w:val="bbPlcHdr"/>
        </w:types>
        <w:behaviors>
          <w:behavior w:val="content"/>
        </w:behaviors>
        <w:guid w:val="{5341A475-FD4B-4FFD-B0E7-7258A3B84FB1}"/>
      </w:docPartPr>
      <w:docPartBody>
        <w:p w:rsidR="00EE35D0" w:rsidRDefault="00924F6E">
          <w:pPr>
            <w:pStyle w:val="C02D80A429FA461FAF53F8F0EE7F13DB"/>
          </w:pPr>
          <w:r w:rsidRPr="00CF1A49">
            <w:t>Job Title</w:t>
          </w:r>
        </w:p>
      </w:docPartBody>
    </w:docPart>
    <w:docPart>
      <w:docPartPr>
        <w:name w:val="9FBDB66AA47241E58428E10940EDA0D4"/>
        <w:category>
          <w:name w:val="General"/>
          <w:gallery w:val="placeholder"/>
        </w:category>
        <w:types>
          <w:type w:val="bbPlcHdr"/>
        </w:types>
        <w:behaviors>
          <w:behavior w:val="content"/>
        </w:behaviors>
        <w:guid w:val="{3C5D9927-DEEB-4103-A7FC-37CC54DD83D9}"/>
      </w:docPartPr>
      <w:docPartBody>
        <w:p w:rsidR="00EE35D0" w:rsidRDefault="00924F6E">
          <w:pPr>
            <w:pStyle w:val="9FBDB66AA47241E58428E10940EDA0D4"/>
          </w:pPr>
          <w:r w:rsidRPr="00CF1A49">
            <w:rPr>
              <w:rStyle w:val="SubtleReference"/>
            </w:rPr>
            <w:t>Company</w:t>
          </w:r>
        </w:p>
      </w:docPartBody>
    </w:docPart>
    <w:docPart>
      <w:docPartPr>
        <w:name w:val="4D1481B1B02C4DD5B056D87C2ED53FBD"/>
        <w:category>
          <w:name w:val="General"/>
          <w:gallery w:val="placeholder"/>
        </w:category>
        <w:types>
          <w:type w:val="bbPlcHdr"/>
        </w:types>
        <w:behaviors>
          <w:behavior w:val="content"/>
        </w:behaviors>
        <w:guid w:val="{51603FA1-7012-47C4-A30A-431354F9130B}"/>
      </w:docPartPr>
      <w:docPartBody>
        <w:p w:rsidR="00EE35D0" w:rsidRDefault="00924F6E">
          <w:pPr>
            <w:pStyle w:val="4D1481B1B02C4DD5B056D87C2ED53FBD"/>
          </w:pPr>
          <w:r w:rsidRPr="00CF1A49">
            <w:t>Education</w:t>
          </w:r>
        </w:p>
      </w:docPartBody>
    </w:docPart>
    <w:docPart>
      <w:docPartPr>
        <w:name w:val="4D8B61D162884FACAE9FDF2D45EDF8E1"/>
        <w:category>
          <w:name w:val="General"/>
          <w:gallery w:val="placeholder"/>
        </w:category>
        <w:types>
          <w:type w:val="bbPlcHdr"/>
        </w:types>
        <w:behaviors>
          <w:behavior w:val="content"/>
        </w:behaviors>
        <w:guid w:val="{4C4983C3-7C5C-411A-B7F2-480E71A23E07}"/>
      </w:docPartPr>
      <w:docPartBody>
        <w:p w:rsidR="00EE35D0" w:rsidRDefault="00924F6E">
          <w:pPr>
            <w:pStyle w:val="4D8B61D162884FACAE9FDF2D45EDF8E1"/>
          </w:pPr>
          <w:r w:rsidRPr="00CF1A49">
            <w:t>Skills</w:t>
          </w:r>
        </w:p>
      </w:docPartBody>
    </w:docPart>
    <w:docPart>
      <w:docPartPr>
        <w:name w:val="ECD9E4D5FBC4450CB83162C9416E6C7F"/>
        <w:category>
          <w:name w:val="General"/>
          <w:gallery w:val="placeholder"/>
        </w:category>
        <w:types>
          <w:type w:val="bbPlcHdr"/>
        </w:types>
        <w:behaviors>
          <w:behavior w:val="content"/>
        </w:behaviors>
        <w:guid w:val="{D2D02151-EC73-45E7-9B1B-40B841DE16BF}"/>
      </w:docPartPr>
      <w:docPartBody>
        <w:p w:rsidR="00EE35D0" w:rsidRDefault="001C14ED" w:rsidP="001C14ED">
          <w:pPr>
            <w:pStyle w:val="ECD9E4D5FBC4450CB83162C9416E6C7F"/>
          </w:pPr>
          <w:r w:rsidRPr="00CF1A49">
            <w:t>Dates From</w:t>
          </w:r>
        </w:p>
      </w:docPartBody>
    </w:docPart>
    <w:docPart>
      <w:docPartPr>
        <w:name w:val="F870CBF01CD24B23B7A1131E4233FE30"/>
        <w:category>
          <w:name w:val="General"/>
          <w:gallery w:val="placeholder"/>
        </w:category>
        <w:types>
          <w:type w:val="bbPlcHdr"/>
        </w:types>
        <w:behaviors>
          <w:behavior w:val="content"/>
        </w:behaviors>
        <w:guid w:val="{EAACB8FD-C878-4B5C-A022-88C524D5F2E3}"/>
      </w:docPartPr>
      <w:docPartBody>
        <w:p w:rsidR="00EE35D0" w:rsidRDefault="001C14ED" w:rsidP="001C14ED">
          <w:pPr>
            <w:pStyle w:val="F870CBF01CD24B23B7A1131E4233FE30"/>
          </w:pPr>
          <w:r w:rsidRPr="00CF1A49">
            <w:t>To</w:t>
          </w:r>
        </w:p>
      </w:docPartBody>
    </w:docPart>
    <w:docPart>
      <w:docPartPr>
        <w:name w:val="EE28148543DA4728901068A897BBD599"/>
        <w:category>
          <w:name w:val="General"/>
          <w:gallery w:val="placeholder"/>
        </w:category>
        <w:types>
          <w:type w:val="bbPlcHdr"/>
        </w:types>
        <w:behaviors>
          <w:behavior w:val="content"/>
        </w:behaviors>
        <w:guid w:val="{DD7A15A1-1356-48EF-912E-E9B07943C352}"/>
      </w:docPartPr>
      <w:docPartBody>
        <w:p w:rsidR="00EE35D0" w:rsidRDefault="001C14ED" w:rsidP="001C14ED">
          <w:pPr>
            <w:pStyle w:val="EE28148543DA4728901068A897BBD599"/>
          </w:pPr>
          <w:r w:rsidRPr="00CF1A49">
            <w:t>Job Title</w:t>
          </w:r>
        </w:p>
      </w:docPartBody>
    </w:docPart>
    <w:docPart>
      <w:docPartPr>
        <w:name w:val="2A60EB85E15A4C57AE2F3F941E35C767"/>
        <w:category>
          <w:name w:val="General"/>
          <w:gallery w:val="placeholder"/>
        </w:category>
        <w:types>
          <w:type w:val="bbPlcHdr"/>
        </w:types>
        <w:behaviors>
          <w:behavior w:val="content"/>
        </w:behaviors>
        <w:guid w:val="{FDB70C45-F8C9-4365-85BA-CB43773751AA}"/>
      </w:docPartPr>
      <w:docPartBody>
        <w:p w:rsidR="00EE35D0" w:rsidRDefault="001C14ED" w:rsidP="001C14ED">
          <w:pPr>
            <w:pStyle w:val="2A60EB85E15A4C57AE2F3F941E35C767"/>
          </w:pPr>
          <w:r w:rsidRPr="00CF1A49">
            <w:rPr>
              <w:rStyle w:val="SubtleReference"/>
            </w:rPr>
            <w:t>Company</w:t>
          </w:r>
        </w:p>
      </w:docPartBody>
    </w:docPart>
    <w:docPart>
      <w:docPartPr>
        <w:name w:val="0AD36DDBB32241479FF9418D27E6FEE4"/>
        <w:category>
          <w:name w:val="General"/>
          <w:gallery w:val="placeholder"/>
        </w:category>
        <w:types>
          <w:type w:val="bbPlcHdr"/>
        </w:types>
        <w:behaviors>
          <w:behavior w:val="content"/>
        </w:behaviors>
        <w:guid w:val="{D7DAE42D-2B38-491D-A9B4-42F744E2219B}"/>
      </w:docPartPr>
      <w:docPartBody>
        <w:p w:rsidR="00EE35D0" w:rsidRDefault="001C14ED" w:rsidP="001C14ED">
          <w:pPr>
            <w:pStyle w:val="0AD36DDBB32241479FF9418D27E6FEE4"/>
          </w:pPr>
          <w:r w:rsidRPr="00CF1A49">
            <w:t>Dates From</w:t>
          </w:r>
        </w:p>
      </w:docPartBody>
    </w:docPart>
    <w:docPart>
      <w:docPartPr>
        <w:name w:val="1D7418FFA0B04A69880B4E9DB25DE4A6"/>
        <w:category>
          <w:name w:val="General"/>
          <w:gallery w:val="placeholder"/>
        </w:category>
        <w:types>
          <w:type w:val="bbPlcHdr"/>
        </w:types>
        <w:behaviors>
          <w:behavior w:val="content"/>
        </w:behaviors>
        <w:guid w:val="{CE5D7906-B417-4A1F-84E7-C0F66E6C5CB2}"/>
      </w:docPartPr>
      <w:docPartBody>
        <w:p w:rsidR="00EE35D0" w:rsidRDefault="001C14ED" w:rsidP="001C14ED">
          <w:pPr>
            <w:pStyle w:val="1D7418FFA0B04A69880B4E9DB25DE4A6"/>
          </w:pPr>
          <w:r w:rsidRPr="00CF1A49">
            <w:t>To</w:t>
          </w:r>
        </w:p>
      </w:docPartBody>
    </w:docPart>
    <w:docPart>
      <w:docPartPr>
        <w:name w:val="B32D9C13186043BE9817A46D00405210"/>
        <w:category>
          <w:name w:val="General"/>
          <w:gallery w:val="placeholder"/>
        </w:category>
        <w:types>
          <w:type w:val="bbPlcHdr"/>
        </w:types>
        <w:behaviors>
          <w:behavior w:val="content"/>
        </w:behaviors>
        <w:guid w:val="{5C46BF31-AC69-4A8C-8582-E7C758586674}"/>
      </w:docPartPr>
      <w:docPartBody>
        <w:p w:rsidR="00EE35D0" w:rsidRDefault="001C14ED" w:rsidP="001C14ED">
          <w:pPr>
            <w:pStyle w:val="B32D9C13186043BE9817A46D00405210"/>
          </w:pPr>
          <w:r w:rsidRPr="00CF1A49">
            <w:t>Job Title</w:t>
          </w:r>
        </w:p>
      </w:docPartBody>
    </w:docPart>
    <w:docPart>
      <w:docPartPr>
        <w:name w:val="744E4DF018034632B5103C6A9F41CC93"/>
        <w:category>
          <w:name w:val="General"/>
          <w:gallery w:val="placeholder"/>
        </w:category>
        <w:types>
          <w:type w:val="bbPlcHdr"/>
        </w:types>
        <w:behaviors>
          <w:behavior w:val="content"/>
        </w:behaviors>
        <w:guid w:val="{DA72A607-9928-457F-A0DF-6289C901EA82}"/>
      </w:docPartPr>
      <w:docPartBody>
        <w:p w:rsidR="00EE35D0" w:rsidRDefault="001C14ED" w:rsidP="001C14ED">
          <w:pPr>
            <w:pStyle w:val="744E4DF018034632B5103C6A9F41CC93"/>
          </w:pPr>
          <w:r w:rsidRPr="00CF1A49">
            <w:rPr>
              <w:rStyle w:val="SubtleReference"/>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4ED"/>
    <w:rsid w:val="001C14ED"/>
    <w:rsid w:val="006F161C"/>
    <w:rsid w:val="00924F6E"/>
    <w:rsid w:val="00EE35D0"/>
    <w:rsid w:val="00F12577"/>
    <w:rsid w:val="00F8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5A1DBCE7054DE98B18E01F2D4A1959">
    <w:name w:val="625A1DBCE7054DE98B18E01F2D4A1959"/>
  </w:style>
  <w:style w:type="character" w:styleId="IntenseEmphasis">
    <w:name w:val="Intense Emphasis"/>
    <w:basedOn w:val="DefaultParagraphFont"/>
    <w:uiPriority w:val="2"/>
    <w:rPr>
      <w:b/>
      <w:iCs/>
      <w:color w:val="262626" w:themeColor="text1" w:themeTint="D9"/>
    </w:rPr>
  </w:style>
  <w:style w:type="paragraph" w:customStyle="1" w:styleId="CA6DF94C0DAA4874946ADEA6E4B2B985">
    <w:name w:val="CA6DF94C0DAA4874946ADEA6E4B2B985"/>
  </w:style>
  <w:style w:type="paragraph" w:customStyle="1" w:styleId="1CB363E8A7C54E50923D169BDF7E5AD0">
    <w:name w:val="1CB363E8A7C54E50923D169BDF7E5AD0"/>
  </w:style>
  <w:style w:type="paragraph" w:customStyle="1" w:styleId="6F956A32861E412DB00AD3299179D58C">
    <w:name w:val="6F956A32861E412DB00AD3299179D58C"/>
  </w:style>
  <w:style w:type="paragraph" w:customStyle="1" w:styleId="7BCE73344270477DB68C70C5FC2D6658">
    <w:name w:val="7BCE73344270477DB68C70C5FC2D6658"/>
  </w:style>
  <w:style w:type="paragraph" w:customStyle="1" w:styleId="02AE4964871846F68F0DD2F2F18446CC">
    <w:name w:val="02AE4964871846F68F0DD2F2F18446CC"/>
  </w:style>
  <w:style w:type="paragraph" w:customStyle="1" w:styleId="F38779A9919B4A2187C9C4AFAF84A6C6">
    <w:name w:val="F38779A9919B4A2187C9C4AFAF84A6C6"/>
  </w:style>
  <w:style w:type="paragraph" w:customStyle="1" w:styleId="0E1583BE7FC84D2ABBEAD87968C648A2">
    <w:name w:val="0E1583BE7FC84D2ABBEAD87968C648A2"/>
  </w:style>
  <w:style w:type="paragraph" w:customStyle="1" w:styleId="2AFBDDCBAB7046A78EFB0D9C14E17908">
    <w:name w:val="2AFBDDCBAB7046A78EFB0D9C14E17908"/>
  </w:style>
  <w:style w:type="paragraph" w:customStyle="1" w:styleId="5E0D1831DF62438B86B56276A97C8FED">
    <w:name w:val="5E0D1831DF62438B86B56276A97C8FED"/>
  </w:style>
  <w:style w:type="paragraph" w:customStyle="1" w:styleId="EC2F48D42E754BED9A9DA3CB8CC6182D">
    <w:name w:val="EC2F48D42E754BED9A9DA3CB8CC6182D"/>
  </w:style>
  <w:style w:type="paragraph" w:customStyle="1" w:styleId="29200281FC5F49CAB1685C4433614D0F">
    <w:name w:val="29200281FC5F49CAB1685C4433614D0F"/>
  </w:style>
  <w:style w:type="paragraph" w:customStyle="1" w:styleId="2D35F04277B2433EB97520C77C8AD607">
    <w:name w:val="2D35F04277B2433EB97520C77C8AD607"/>
  </w:style>
  <w:style w:type="paragraph" w:customStyle="1" w:styleId="F790644D9CAC44B8AA1BB371D4D11704">
    <w:name w:val="F790644D9CAC44B8AA1BB371D4D11704"/>
  </w:style>
  <w:style w:type="paragraph" w:customStyle="1" w:styleId="D4783E97169C4EC58E8DEB77FB94EFD6">
    <w:name w:val="D4783E97169C4EC58E8DEB77FB94EFD6"/>
  </w:style>
  <w:style w:type="character" w:styleId="SubtleReference">
    <w:name w:val="Subtle Reference"/>
    <w:basedOn w:val="DefaultParagraphFont"/>
    <w:uiPriority w:val="10"/>
    <w:qFormat/>
    <w:rsid w:val="001C14ED"/>
    <w:rPr>
      <w:b/>
      <w:caps w:val="0"/>
      <w:smallCaps/>
      <w:color w:val="595959" w:themeColor="text1" w:themeTint="A6"/>
    </w:rPr>
  </w:style>
  <w:style w:type="paragraph" w:customStyle="1" w:styleId="2108E3248ECF4FBD8ACCB690A902A729">
    <w:name w:val="2108E3248ECF4FBD8ACCB690A902A729"/>
  </w:style>
  <w:style w:type="paragraph" w:customStyle="1" w:styleId="A519DE591CC746DAB8723EA0249D879E">
    <w:name w:val="A519DE591CC746DAB8723EA0249D879E"/>
  </w:style>
  <w:style w:type="paragraph" w:customStyle="1" w:styleId="87164AAE4C2C48768B7CDDCA4EFC0638">
    <w:name w:val="87164AAE4C2C48768B7CDDCA4EFC0638"/>
  </w:style>
  <w:style w:type="paragraph" w:customStyle="1" w:styleId="53247DCAD2A2412A8676D0D962BF8FAF">
    <w:name w:val="53247DCAD2A2412A8676D0D962BF8FAF"/>
  </w:style>
  <w:style w:type="paragraph" w:customStyle="1" w:styleId="C02D80A429FA461FAF53F8F0EE7F13DB">
    <w:name w:val="C02D80A429FA461FAF53F8F0EE7F13DB"/>
  </w:style>
  <w:style w:type="paragraph" w:customStyle="1" w:styleId="9FBDB66AA47241E58428E10940EDA0D4">
    <w:name w:val="9FBDB66AA47241E58428E10940EDA0D4"/>
  </w:style>
  <w:style w:type="paragraph" w:customStyle="1" w:styleId="481DC5621F044D8F9292DD1A1BE4CB1D">
    <w:name w:val="481DC5621F044D8F9292DD1A1BE4CB1D"/>
  </w:style>
  <w:style w:type="paragraph" w:customStyle="1" w:styleId="4D1481B1B02C4DD5B056D87C2ED53FBD">
    <w:name w:val="4D1481B1B02C4DD5B056D87C2ED53FBD"/>
  </w:style>
  <w:style w:type="paragraph" w:customStyle="1" w:styleId="923B7926B1C2480598FA617E126A8C20">
    <w:name w:val="923B7926B1C2480598FA617E126A8C20"/>
  </w:style>
  <w:style w:type="paragraph" w:customStyle="1" w:styleId="7AA50229B1BC410C88A962101B191DE1">
    <w:name w:val="7AA50229B1BC410C88A962101B191DE1"/>
  </w:style>
  <w:style w:type="paragraph" w:customStyle="1" w:styleId="F52F05D513814290B255B119CDA57342">
    <w:name w:val="F52F05D513814290B255B119CDA57342"/>
  </w:style>
  <w:style w:type="paragraph" w:customStyle="1" w:styleId="F1566A6A05D44FDDA1CF4BF07D5FE084">
    <w:name w:val="F1566A6A05D44FDDA1CF4BF07D5FE084"/>
  </w:style>
  <w:style w:type="paragraph" w:customStyle="1" w:styleId="7E3E3B48CB12478E95866737C1C37056">
    <w:name w:val="7E3E3B48CB12478E95866737C1C37056"/>
  </w:style>
  <w:style w:type="paragraph" w:customStyle="1" w:styleId="1D218BACC4884A668EA56428BA956608">
    <w:name w:val="1D218BACC4884A668EA56428BA956608"/>
  </w:style>
  <w:style w:type="paragraph" w:customStyle="1" w:styleId="1FCE6536A97C4A4195E24806C89721C4">
    <w:name w:val="1FCE6536A97C4A4195E24806C89721C4"/>
  </w:style>
  <w:style w:type="paragraph" w:customStyle="1" w:styleId="3280910FE3EA4CFCA9960691DD71875B">
    <w:name w:val="3280910FE3EA4CFCA9960691DD71875B"/>
  </w:style>
  <w:style w:type="paragraph" w:customStyle="1" w:styleId="92F6A932E281445C992C37952DEDB1FA">
    <w:name w:val="92F6A932E281445C992C37952DEDB1FA"/>
  </w:style>
  <w:style w:type="paragraph" w:customStyle="1" w:styleId="E6897ECF214B4B5CBB8269E94E9A568C">
    <w:name w:val="E6897ECF214B4B5CBB8269E94E9A568C"/>
  </w:style>
  <w:style w:type="paragraph" w:customStyle="1" w:styleId="4D8B61D162884FACAE9FDF2D45EDF8E1">
    <w:name w:val="4D8B61D162884FACAE9FDF2D45EDF8E1"/>
  </w:style>
  <w:style w:type="paragraph" w:customStyle="1" w:styleId="036ECE91D31E4566A39F097FA35A56BB">
    <w:name w:val="036ECE91D31E4566A39F097FA35A56BB"/>
  </w:style>
  <w:style w:type="paragraph" w:customStyle="1" w:styleId="3BA15D12FB8E45CAA1346BF2A613C471">
    <w:name w:val="3BA15D12FB8E45CAA1346BF2A613C471"/>
  </w:style>
  <w:style w:type="paragraph" w:customStyle="1" w:styleId="541495B438C344F0B6F2B22476A9D587">
    <w:name w:val="541495B438C344F0B6F2B22476A9D587"/>
  </w:style>
  <w:style w:type="paragraph" w:customStyle="1" w:styleId="F5CC8D126F2645B7B1EE54F78BD17379">
    <w:name w:val="F5CC8D126F2645B7B1EE54F78BD17379"/>
  </w:style>
  <w:style w:type="paragraph" w:customStyle="1" w:styleId="3AB83EA8502541A2881F540C9741033A">
    <w:name w:val="3AB83EA8502541A2881F540C9741033A"/>
  </w:style>
  <w:style w:type="paragraph" w:customStyle="1" w:styleId="5DFF20CA232A4E39939C3425F42AA69D">
    <w:name w:val="5DFF20CA232A4E39939C3425F42AA69D"/>
  </w:style>
  <w:style w:type="paragraph" w:customStyle="1" w:styleId="5205AE4CC069425DAB05CFDD7093526B">
    <w:name w:val="5205AE4CC069425DAB05CFDD7093526B"/>
  </w:style>
  <w:style w:type="paragraph" w:customStyle="1" w:styleId="ECD9E4D5FBC4450CB83162C9416E6C7F">
    <w:name w:val="ECD9E4D5FBC4450CB83162C9416E6C7F"/>
    <w:rsid w:val="001C14ED"/>
  </w:style>
  <w:style w:type="paragraph" w:customStyle="1" w:styleId="F870CBF01CD24B23B7A1131E4233FE30">
    <w:name w:val="F870CBF01CD24B23B7A1131E4233FE30"/>
    <w:rsid w:val="001C14ED"/>
  </w:style>
  <w:style w:type="paragraph" w:customStyle="1" w:styleId="EE28148543DA4728901068A897BBD599">
    <w:name w:val="EE28148543DA4728901068A897BBD599"/>
    <w:rsid w:val="001C14ED"/>
  </w:style>
  <w:style w:type="paragraph" w:customStyle="1" w:styleId="2A60EB85E15A4C57AE2F3F941E35C767">
    <w:name w:val="2A60EB85E15A4C57AE2F3F941E35C767"/>
    <w:rsid w:val="001C14ED"/>
  </w:style>
  <w:style w:type="paragraph" w:customStyle="1" w:styleId="8C4C636EFECF406980C646806AEAD9F5">
    <w:name w:val="8C4C636EFECF406980C646806AEAD9F5"/>
    <w:rsid w:val="001C14ED"/>
  </w:style>
  <w:style w:type="paragraph" w:customStyle="1" w:styleId="0AD36DDBB32241479FF9418D27E6FEE4">
    <w:name w:val="0AD36DDBB32241479FF9418D27E6FEE4"/>
    <w:rsid w:val="001C14ED"/>
  </w:style>
  <w:style w:type="paragraph" w:customStyle="1" w:styleId="1D7418FFA0B04A69880B4E9DB25DE4A6">
    <w:name w:val="1D7418FFA0B04A69880B4E9DB25DE4A6"/>
    <w:rsid w:val="001C14ED"/>
  </w:style>
  <w:style w:type="paragraph" w:customStyle="1" w:styleId="B32D9C13186043BE9817A46D00405210">
    <w:name w:val="B32D9C13186043BE9817A46D00405210"/>
    <w:rsid w:val="001C14ED"/>
  </w:style>
  <w:style w:type="paragraph" w:customStyle="1" w:styleId="744E4DF018034632B5103C6A9F41CC93">
    <w:name w:val="744E4DF018034632B5103C6A9F41CC93"/>
    <w:rsid w:val="001C14ED"/>
  </w:style>
  <w:style w:type="paragraph" w:customStyle="1" w:styleId="3F130240C9824137B255C18956DAE131">
    <w:name w:val="3F130240C9824137B255C18956DAE131"/>
    <w:rsid w:val="001C14ED"/>
  </w:style>
  <w:style w:type="paragraph" w:customStyle="1" w:styleId="53C36EC48AE34EE0830ABF572308AAB5">
    <w:name w:val="53C36EC48AE34EE0830ABF572308AAB5"/>
    <w:rsid w:val="001C14ED"/>
  </w:style>
  <w:style w:type="paragraph" w:customStyle="1" w:styleId="6A9FC3324B194691B5BEAC7FC0F7A247">
    <w:name w:val="6A9FC3324B194691B5BEAC7FC0F7A247"/>
    <w:rsid w:val="001C14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0</TotalTime>
  <Pages>3</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cp:lastPrinted>2025-08-01T22:04:00Z</cp:lastPrinted>
  <dcterms:created xsi:type="dcterms:W3CDTF">2025-08-03T14:14:00Z</dcterms:created>
  <dcterms:modified xsi:type="dcterms:W3CDTF">2025-08-03T14:14:00Z</dcterms:modified>
  <cp:category/>
</cp:coreProperties>
</file>